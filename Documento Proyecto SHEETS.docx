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sz w:val="28"/>
        </w:rPr>
        <w:id w:val="1809118560"/>
        <w:docPartObj>
          <w:docPartGallery w:val="Cover Pages"/>
          <w:docPartUnique/>
        </w:docPartObj>
      </w:sdtPr>
      <w:sdtEndPr>
        <w:rPr>
          <w:sz w:val="24"/>
          <w:lang w:val="es-ES"/>
        </w:rPr>
      </w:sdtEndPr>
      <w:sdtContent>
        <w:p w14:paraId="6B53F1C6" w14:textId="77777777" w:rsidR="000D6CE6" w:rsidRPr="003C420E" w:rsidRDefault="003C420E" w:rsidP="00E8020F">
          <w:pPr>
            <w:spacing w:after="0"/>
            <w:jc w:val="center"/>
            <w:rPr>
              <w:rFonts w:ascii="Roboto Mono Medium" w:hAnsi="Roboto Mono Medium"/>
              <w:noProof/>
              <w:sz w:val="36"/>
              <w14:shadow w14:blurRad="50800" w14:dist="38100" w14:dir="5400000" w14:sx="100000" w14:sy="100000" w14:kx="0" w14:ky="0" w14:algn="t">
                <w14:srgbClr w14:val="000000">
                  <w14:alpha w14:val="60000"/>
                </w14:srgbClr>
              </w14:shadow>
            </w:rPr>
          </w:pPr>
          <w:r w:rsidRPr="003C420E">
            <w:rPr>
              <w:noProof/>
            </w:rPr>
            <w:drawing>
              <wp:anchor distT="0" distB="0" distL="114300" distR="114300" simplePos="0" relativeHeight="251660288" behindDoc="1" locked="0" layoutInCell="1" allowOverlap="1" wp14:anchorId="3FE8F4D1" wp14:editId="6704C798">
                <wp:simplePos x="0" y="0"/>
                <wp:positionH relativeFrom="margin">
                  <wp:posOffset>-190500</wp:posOffset>
                </wp:positionH>
                <wp:positionV relativeFrom="margin">
                  <wp:posOffset>-388620</wp:posOffset>
                </wp:positionV>
                <wp:extent cx="1078230" cy="1078230"/>
                <wp:effectExtent l="0" t="0" r="7620" b="7620"/>
                <wp:wrapTight wrapText="bothSides">
                  <wp:wrapPolygon edited="0">
                    <wp:start x="0" y="763"/>
                    <wp:lineTo x="0" y="21371"/>
                    <wp:lineTo x="21371" y="21371"/>
                    <wp:lineTo x="21371" y="763"/>
                    <wp:lineTo x="0" y="763"/>
                  </wp:wrapPolygon>
                </wp:wrapTight>
                <wp:docPr id="3" name="Imagen 3"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n relacionada"/>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497" t="-7095" r="37" b="6710"/>
                        <a:stretch/>
                      </pic:blipFill>
                      <pic:spPr bwMode="auto">
                        <a:xfrm>
                          <a:off x="0" y="0"/>
                          <a:ext cx="1078230" cy="10782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3C420E">
            <w:rPr>
              <w:noProof/>
            </w:rPr>
            <w:drawing>
              <wp:anchor distT="0" distB="0" distL="114300" distR="114300" simplePos="0" relativeHeight="251661312" behindDoc="1" locked="0" layoutInCell="1" allowOverlap="1" wp14:anchorId="3D6A11F9" wp14:editId="29404BAF">
                <wp:simplePos x="0" y="0"/>
                <wp:positionH relativeFrom="margin">
                  <wp:posOffset>5505450</wp:posOffset>
                </wp:positionH>
                <wp:positionV relativeFrom="margin">
                  <wp:posOffset>-426720</wp:posOffset>
                </wp:positionV>
                <wp:extent cx="1079500" cy="1079500"/>
                <wp:effectExtent l="0" t="0" r="6350" b="6350"/>
                <wp:wrapTight wrapText="bothSides">
                  <wp:wrapPolygon edited="0">
                    <wp:start x="0" y="0"/>
                    <wp:lineTo x="0" y="21346"/>
                    <wp:lineTo x="21346" y="21346"/>
                    <wp:lineTo x="21346" y="0"/>
                    <wp:lineTo x="0" y="0"/>
                  </wp:wrapPolygon>
                </wp:wrapTight>
                <wp:docPr id="4" name="Imagen 4" descr="Resultado de imagen para uacam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uacam log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79500" cy="1079500"/>
                        </a:xfrm>
                        <a:prstGeom prst="rect">
                          <a:avLst/>
                        </a:prstGeom>
                        <a:noFill/>
                        <a:ln>
                          <a:noFill/>
                        </a:ln>
                      </pic:spPr>
                    </pic:pic>
                  </a:graphicData>
                </a:graphic>
                <wp14:sizeRelH relativeFrom="page">
                  <wp14:pctWidth>0</wp14:pctWidth>
                </wp14:sizeRelH>
                <wp14:sizeRelV relativeFrom="page">
                  <wp14:pctHeight>0</wp14:pctHeight>
                </wp14:sizeRelV>
              </wp:anchor>
            </w:drawing>
          </w:r>
          <w:r w:rsidR="000D6CE6" w:rsidRPr="003C420E">
            <w:rPr>
              <w:rFonts w:ascii="Roboto Mono Medium" w:hAnsi="Roboto Mono Medium"/>
              <w:noProof/>
              <w:sz w:val="36"/>
              <w14:shadow w14:blurRad="50800" w14:dist="38100" w14:dir="5400000" w14:sx="100000" w14:sy="100000" w14:kx="0" w14:ky="0" w14:algn="t">
                <w14:srgbClr w14:val="000000">
                  <w14:alpha w14:val="60000"/>
                </w14:srgbClr>
              </w14:shadow>
            </w:rPr>
            <w:t>Universidad Autonoma de Campeche</w:t>
          </w:r>
        </w:p>
        <w:p w14:paraId="0E6F3B15" w14:textId="77777777" w:rsidR="000D6CE6" w:rsidRPr="00F4485A" w:rsidRDefault="000D6CE6" w:rsidP="00E8020F">
          <w:pPr>
            <w:spacing w:after="0"/>
            <w:jc w:val="center"/>
            <w:rPr>
              <w:rFonts w:ascii="Roboto Mono Medium" w:hAnsi="Roboto Mono Medium"/>
              <w:noProof/>
              <w:sz w:val="32"/>
              <w14:shadow w14:blurRad="50800" w14:dist="38100" w14:dir="5400000" w14:sx="100000" w14:sy="100000" w14:kx="0" w14:ky="0" w14:algn="t">
                <w14:srgbClr w14:val="000000">
                  <w14:alpha w14:val="60000"/>
                </w14:srgbClr>
              </w14:shadow>
            </w:rPr>
          </w:pPr>
        </w:p>
        <w:p w14:paraId="5C3A5BBC" w14:textId="77777777" w:rsidR="000D6CE6" w:rsidRPr="003C420E" w:rsidRDefault="000D6CE6" w:rsidP="00E8020F">
          <w:pPr>
            <w:spacing w:after="0"/>
            <w:jc w:val="center"/>
            <w:rPr>
              <w:rFonts w:ascii="Roboto Mono Medium" w:hAnsi="Roboto Mono Medium"/>
              <w:noProof/>
              <w:sz w:val="32"/>
              <w14:shadow w14:blurRad="50800" w14:dist="38100" w14:dir="5400000" w14:sx="100000" w14:sy="100000" w14:kx="0" w14:ky="0" w14:algn="t">
                <w14:srgbClr w14:val="000000">
                  <w14:alpha w14:val="60000"/>
                </w14:srgbClr>
              </w14:shadow>
            </w:rPr>
          </w:pPr>
          <w:r w:rsidRPr="003C420E">
            <w:rPr>
              <w:rFonts w:ascii="Roboto Mono Medium" w:hAnsi="Roboto Mono Medium"/>
              <w:noProof/>
              <w:sz w:val="32"/>
              <w14:shadow w14:blurRad="50800" w14:dist="38100" w14:dir="5400000" w14:sx="100000" w14:sy="100000" w14:kx="0" w14:ky="0" w14:algn="t">
                <w14:srgbClr w14:val="000000">
                  <w14:alpha w14:val="60000"/>
                </w14:srgbClr>
              </w14:shadow>
            </w:rPr>
            <w:t>Facultad de Ingeniería</w:t>
          </w:r>
        </w:p>
        <w:p w14:paraId="45DE2399" w14:textId="77777777" w:rsidR="000D6CE6" w:rsidRPr="00F4485A" w:rsidRDefault="000D6CE6" w:rsidP="00E8020F">
          <w:pPr>
            <w:spacing w:after="0"/>
            <w:jc w:val="center"/>
            <w:rPr>
              <w:rFonts w:ascii="Roboto Mono Medium" w:hAnsi="Roboto Mono Medium"/>
              <w:noProof/>
              <w:sz w:val="32"/>
              <w14:shadow w14:blurRad="50800" w14:dist="38100" w14:dir="5400000" w14:sx="100000" w14:sy="100000" w14:kx="0" w14:ky="0" w14:algn="t">
                <w14:srgbClr w14:val="000000">
                  <w14:alpha w14:val="60000"/>
                </w14:srgbClr>
              </w14:shadow>
            </w:rPr>
          </w:pPr>
        </w:p>
        <w:p w14:paraId="7608786C" w14:textId="77777777" w:rsidR="000D6CE6" w:rsidRPr="003C420E" w:rsidRDefault="000D6CE6" w:rsidP="00E8020F">
          <w:pPr>
            <w:spacing w:after="0"/>
            <w:jc w:val="center"/>
            <w:rPr>
              <w:rFonts w:ascii="Roboto Mono Medium" w:hAnsi="Roboto Mono Medium"/>
              <w:noProof/>
              <w:sz w:val="32"/>
              <w:szCs w:val="28"/>
              <w14:shadow w14:blurRad="50800" w14:dist="38100" w14:dir="5400000" w14:sx="100000" w14:sy="100000" w14:kx="0" w14:ky="0" w14:algn="t">
                <w14:srgbClr w14:val="000000">
                  <w14:alpha w14:val="60000"/>
                </w14:srgbClr>
              </w14:shadow>
            </w:rPr>
          </w:pPr>
          <w:r w:rsidRPr="003C420E">
            <w:rPr>
              <w:rFonts w:ascii="Roboto Mono Medium" w:hAnsi="Roboto Mono Medium"/>
              <w:noProof/>
              <w:sz w:val="32"/>
              <w:szCs w:val="28"/>
              <w14:shadow w14:blurRad="50800" w14:dist="38100" w14:dir="5400000" w14:sx="100000" w14:sy="100000" w14:kx="0" w14:ky="0" w14:algn="t">
                <w14:srgbClr w14:val="000000">
                  <w14:alpha w14:val="60000"/>
                </w14:srgbClr>
              </w14:shadow>
            </w:rPr>
            <w:t>Ingeniería en Sistemas Computacionales</w:t>
          </w:r>
        </w:p>
        <w:p w14:paraId="3E00D141" w14:textId="08D44AA1" w:rsidR="000D6CE6" w:rsidRDefault="000D6CE6" w:rsidP="00E8020F">
          <w:pPr>
            <w:spacing w:after="0"/>
            <w:jc w:val="center"/>
            <w:rPr>
              <w:rFonts w:ascii="Roboto Mono Medium" w:hAnsi="Roboto Mono Medium"/>
              <w:noProof/>
              <w:sz w:val="28"/>
              <w14:shadow w14:blurRad="50800" w14:dist="38100" w14:dir="5400000" w14:sx="100000" w14:sy="100000" w14:kx="0" w14:ky="0" w14:algn="t">
                <w14:srgbClr w14:val="000000">
                  <w14:alpha w14:val="60000"/>
                </w14:srgbClr>
              </w14:shadow>
            </w:rPr>
          </w:pPr>
        </w:p>
        <w:p w14:paraId="0D7BC1C7" w14:textId="77777777" w:rsidR="004E36E5" w:rsidRPr="004E36E5" w:rsidRDefault="004E36E5" w:rsidP="00E8020F">
          <w:pPr>
            <w:spacing w:after="0"/>
            <w:jc w:val="center"/>
            <w:rPr>
              <w:rFonts w:ascii="Roboto Mono Medium" w:hAnsi="Roboto Mono Medium"/>
              <w:noProof/>
              <w:sz w:val="28"/>
              <w14:shadow w14:blurRad="50800" w14:dist="38100" w14:dir="5400000" w14:sx="100000" w14:sy="100000" w14:kx="0" w14:ky="0" w14:algn="t">
                <w14:srgbClr w14:val="000000">
                  <w14:alpha w14:val="60000"/>
                </w14:srgbClr>
              </w14:shadow>
            </w:rPr>
          </w:pPr>
          <w:r w:rsidRPr="004E36E5">
            <w:rPr>
              <w:rFonts w:ascii="Roboto Mono Medium" w:hAnsi="Roboto Mono Medium"/>
              <w:noProof/>
              <w:sz w:val="28"/>
              <w14:shadow w14:blurRad="50800" w14:dist="38100" w14:dir="5400000" w14:sx="100000" w14:sy="100000" w14:kx="0" w14:ky="0" w14:algn="t">
                <w14:srgbClr w14:val="000000">
                  <w14:alpha w14:val="60000"/>
                </w14:srgbClr>
              </w14:shadow>
            </w:rPr>
            <w:t>Documento de requerimientos de software</w:t>
          </w:r>
        </w:p>
        <w:p w14:paraId="5FC5B20D" w14:textId="77777777" w:rsidR="004E36E5" w:rsidRPr="004E36E5" w:rsidRDefault="004E36E5" w:rsidP="00E8020F">
          <w:pPr>
            <w:spacing w:after="0"/>
            <w:jc w:val="center"/>
            <w:rPr>
              <w:rFonts w:ascii="Roboto Mono Medium" w:hAnsi="Roboto Mono Medium"/>
              <w:noProof/>
              <w:sz w:val="28"/>
              <w14:shadow w14:blurRad="50800" w14:dist="38100" w14:dir="5400000" w14:sx="100000" w14:sy="100000" w14:kx="0" w14:ky="0" w14:algn="t">
                <w14:srgbClr w14:val="000000">
                  <w14:alpha w14:val="60000"/>
                </w14:srgbClr>
              </w14:shadow>
            </w:rPr>
          </w:pPr>
        </w:p>
        <w:p w14:paraId="3E4C96DB" w14:textId="0B435ADD" w:rsidR="004E36E5" w:rsidRDefault="00E8020F" w:rsidP="00E8020F">
          <w:pPr>
            <w:spacing w:after="0"/>
            <w:jc w:val="center"/>
            <w:rPr>
              <w:rFonts w:ascii="Roboto Mono Medium" w:hAnsi="Roboto Mono Medium"/>
              <w:noProof/>
              <w:sz w:val="28"/>
              <w14:shadow w14:blurRad="50800" w14:dist="38100" w14:dir="5400000" w14:sx="100000" w14:sy="100000" w14:kx="0" w14:ky="0" w14:algn="t">
                <w14:srgbClr w14:val="000000">
                  <w14:alpha w14:val="60000"/>
                </w14:srgbClr>
              </w14:shadow>
            </w:rPr>
          </w:pPr>
          <w:r w:rsidRPr="00E8020F">
            <w:rPr>
              <w:rFonts w:ascii="Roboto Mono Medium" w:hAnsi="Roboto Mono Medium"/>
              <w:noProof/>
              <w:sz w:val="32"/>
              <w:szCs w:val="24"/>
              <w14:shadow w14:blurRad="50800" w14:dist="38100" w14:dir="5400000" w14:sx="100000" w14:sy="100000" w14:kx="0" w14:ky="0" w14:algn="t">
                <w14:srgbClr w14:val="000000">
                  <w14:alpha w14:val="60000"/>
                </w14:srgbClr>
              </w14:shadow>
            </w:rPr>
            <w:t>SHEETS</w:t>
          </w:r>
        </w:p>
        <w:p w14:paraId="318DB611" w14:textId="248E7794" w:rsidR="004E36E5" w:rsidRDefault="004E36E5" w:rsidP="00E8020F">
          <w:pPr>
            <w:spacing w:after="0"/>
            <w:jc w:val="both"/>
            <w:rPr>
              <w:rFonts w:ascii="Roboto Mono Medium" w:hAnsi="Roboto Mono Medium"/>
              <w:noProof/>
              <w:sz w:val="28"/>
              <w14:shadow w14:blurRad="50800" w14:dist="38100" w14:dir="5400000" w14:sx="100000" w14:sy="100000" w14:kx="0" w14:ky="0" w14:algn="t">
                <w14:srgbClr w14:val="000000">
                  <w14:alpha w14:val="60000"/>
                </w14:srgbClr>
              </w14:shadow>
            </w:rPr>
          </w:pPr>
        </w:p>
        <w:p w14:paraId="088E3499" w14:textId="2233428A" w:rsidR="004E36E5" w:rsidRPr="004E36E5" w:rsidRDefault="00E8020F" w:rsidP="00E8020F">
          <w:pPr>
            <w:spacing w:after="0"/>
            <w:jc w:val="both"/>
            <w:rPr>
              <w:rFonts w:ascii="Roboto Mono Medium" w:hAnsi="Roboto Mono Medium"/>
              <w:noProof/>
              <w:sz w:val="28"/>
              <w14:shadow w14:blurRad="50800" w14:dist="38100" w14:dir="5400000" w14:sx="100000" w14:sy="100000" w14:kx="0" w14:ky="0" w14:algn="t">
                <w14:srgbClr w14:val="000000">
                  <w14:alpha w14:val="60000"/>
                </w14:srgbClr>
              </w14:shadow>
            </w:rPr>
          </w:pPr>
          <w:r>
            <w:rPr>
              <w:rFonts w:ascii="Roboto Mono Medium" w:hAnsi="Roboto Mono Medium"/>
              <w:noProof/>
              <w:sz w:val="28"/>
              <w14:shadow w14:blurRad="50800" w14:dist="38100" w14:dir="5400000" w14:sx="100000" w14:sy="100000" w14:kx="0" w14:ky="0" w14:algn="t">
                <w14:srgbClr w14:val="000000">
                  <w14:alpha w14:val="60000"/>
                </w14:srgbClr>
              </w14:shadow>
            </w:rPr>
            <w:t xml:space="preserve">Equipo </w:t>
          </w:r>
          <w:r w:rsidRPr="004E36E5">
            <w:rPr>
              <w:rFonts w:ascii="Roboto Mono Medium" w:hAnsi="Roboto Mono Medium"/>
              <w:noProof/>
              <w:sz w:val="28"/>
              <w14:shadow w14:blurRad="50800" w14:dist="38100" w14:dir="5400000" w14:sx="100000" w14:sy="100000" w14:kx="0" w14:ky="0" w14:algn="t">
                <w14:srgbClr w14:val="000000">
                  <w14:alpha w14:val="60000"/>
                </w14:srgbClr>
              </w14:shadow>
            </w:rPr>
            <w:t>[SOQUIPA]</w:t>
          </w:r>
          <w:r>
            <w:rPr>
              <w:rFonts w:ascii="Roboto Mono Medium" w:hAnsi="Roboto Mono Medium"/>
              <w:noProof/>
              <w:sz w:val="28"/>
              <w14:shadow w14:blurRad="50800" w14:dist="38100" w14:dir="5400000" w14:sx="100000" w14:sy="100000" w14:kx="0" w14:ky="0" w14:algn="t">
                <w14:srgbClr w14:val="000000">
                  <w14:alpha w14:val="60000"/>
                </w14:srgbClr>
              </w14:shadow>
            </w:rPr>
            <w:t>:</w:t>
          </w:r>
        </w:p>
        <w:p w14:paraId="40687491" w14:textId="77777777" w:rsidR="000D6CE6" w:rsidRPr="00F4485A" w:rsidRDefault="000D6CE6" w:rsidP="00E8020F">
          <w:pPr>
            <w:spacing w:after="0"/>
            <w:jc w:val="both"/>
            <w:rPr>
              <w:rFonts w:ascii="Roboto Mono Medium" w:hAnsi="Roboto Mono Medium"/>
              <w:noProof/>
              <w:sz w:val="28"/>
              <w14:shadow w14:blurRad="50800" w14:dist="38100" w14:dir="5400000" w14:sx="100000" w14:sy="100000" w14:kx="0" w14:ky="0" w14:algn="t">
                <w14:srgbClr w14:val="000000">
                  <w14:alpha w14:val="60000"/>
                </w14:srgbClr>
              </w14:shadow>
            </w:rPr>
          </w:pPr>
          <w:r w:rsidRPr="00F4485A">
            <w:rPr>
              <w:rFonts w:ascii="Roboto Mono Medium" w:hAnsi="Roboto Mono Medium"/>
              <w:noProof/>
              <w:sz w:val="28"/>
              <w14:shadow w14:blurRad="50800" w14:dist="38100" w14:dir="5400000" w14:sx="100000" w14:sy="100000" w14:kx="0" w14:ky="0" w14:algn="t">
                <w14:srgbClr w14:val="000000">
                  <w14:alpha w14:val="60000"/>
                </w14:srgbClr>
              </w14:shadow>
            </w:rPr>
            <w:t>Guillermo Antonio Li Martínez</w:t>
          </w:r>
        </w:p>
        <w:p w14:paraId="024CC33C" w14:textId="3684EAE8" w:rsidR="000D6CE6" w:rsidRDefault="004E36E5" w:rsidP="00E8020F">
          <w:pPr>
            <w:spacing w:after="0"/>
            <w:jc w:val="both"/>
            <w:rPr>
              <w:rFonts w:ascii="Roboto Mono Medium" w:hAnsi="Roboto Mono Medium"/>
              <w:noProof/>
              <w:sz w:val="28"/>
              <w14:shadow w14:blurRad="50800" w14:dist="38100" w14:dir="5400000" w14:sx="100000" w14:sy="100000" w14:kx="0" w14:ky="0" w14:algn="t">
                <w14:srgbClr w14:val="000000">
                  <w14:alpha w14:val="60000"/>
                </w14:srgbClr>
              </w14:shadow>
            </w:rPr>
          </w:pPr>
          <w:r>
            <w:rPr>
              <w:rFonts w:ascii="Roboto Mono Medium" w:hAnsi="Roboto Mono Medium"/>
              <w:noProof/>
              <w:sz w:val="28"/>
              <w14:shadow w14:blurRad="50800" w14:dist="38100" w14:dir="5400000" w14:sx="100000" w14:sy="100000" w14:kx="0" w14:ky="0" w14:algn="t">
                <w14:srgbClr w14:val="000000">
                  <w14:alpha w14:val="60000"/>
                </w14:srgbClr>
              </w14:shadow>
            </w:rPr>
            <w:t>Luis Fernando Gonzales Pérez</w:t>
          </w:r>
        </w:p>
        <w:p w14:paraId="201C06E2" w14:textId="11E55E66" w:rsidR="003C420E" w:rsidRDefault="000867BA" w:rsidP="00E8020F">
          <w:pPr>
            <w:spacing w:after="0"/>
            <w:jc w:val="both"/>
            <w:rPr>
              <w:rFonts w:ascii="Roboto Mono Medium" w:hAnsi="Roboto Mono Medium"/>
              <w:noProof/>
              <w:sz w:val="28"/>
              <w14:shadow w14:blurRad="50800" w14:dist="38100" w14:dir="5400000" w14:sx="100000" w14:sy="100000" w14:kx="0" w14:ky="0" w14:algn="t">
                <w14:srgbClr w14:val="000000">
                  <w14:alpha w14:val="60000"/>
                </w14:srgbClr>
              </w14:shadow>
            </w:rPr>
          </w:pPr>
          <w:r>
            <w:rPr>
              <w:noProof/>
            </w:rPr>
            <w:drawing>
              <wp:anchor distT="0" distB="0" distL="114300" distR="114300" simplePos="0" relativeHeight="251662336" behindDoc="0" locked="0" layoutInCell="1" allowOverlap="1" wp14:anchorId="406A08C5" wp14:editId="276318F1">
                <wp:simplePos x="0" y="0"/>
                <wp:positionH relativeFrom="margin">
                  <wp:align>center</wp:align>
                </wp:positionH>
                <wp:positionV relativeFrom="paragraph">
                  <wp:posOffset>345219</wp:posOffset>
                </wp:positionV>
                <wp:extent cx="1900555" cy="1900555"/>
                <wp:effectExtent l="0" t="0" r="0" b="0"/>
                <wp:wrapTopAndBottom/>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00555" cy="19005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55AEE52" w14:textId="1656902A" w:rsidR="000867BA" w:rsidRPr="003C420E" w:rsidRDefault="000867BA" w:rsidP="00E8020F">
          <w:pPr>
            <w:spacing w:after="0"/>
            <w:jc w:val="both"/>
            <w:rPr>
              <w:rFonts w:ascii="Roboto Mono Medium" w:hAnsi="Roboto Mono Medium"/>
              <w:noProof/>
              <w:sz w:val="28"/>
              <w14:shadow w14:blurRad="50800" w14:dist="38100" w14:dir="5400000" w14:sx="100000" w14:sy="100000" w14:kx="0" w14:ky="0" w14:algn="t">
                <w14:srgbClr w14:val="000000">
                  <w14:alpha w14:val="60000"/>
                </w14:srgbClr>
              </w14:shadow>
            </w:rPr>
          </w:pPr>
        </w:p>
        <w:p w14:paraId="732C1356" w14:textId="77777777" w:rsidR="00BC6BF2" w:rsidRDefault="00BC6BF2" w:rsidP="00E8020F">
          <w:pPr>
            <w:spacing w:before="240"/>
            <w:jc w:val="both"/>
            <w:rPr>
              <w:rFonts w:asciiTheme="majorHAnsi" w:eastAsiaTheme="majorEastAsia" w:hAnsiTheme="majorHAnsi" w:cstheme="majorBidi"/>
              <w:color w:val="2F5496" w:themeColor="accent1" w:themeShade="BF"/>
              <w:sz w:val="32"/>
              <w:szCs w:val="32"/>
              <w:lang w:val="es-ES" w:eastAsia="es-MX"/>
            </w:rPr>
          </w:pPr>
          <w:r>
            <w:rPr>
              <w:lang w:val="es-ES"/>
            </w:rPr>
            <w:br w:type="page"/>
          </w:r>
        </w:p>
      </w:sdtContent>
    </w:sdt>
    <w:sdt>
      <w:sdtPr>
        <w:rPr>
          <w:rFonts w:asciiTheme="minorHAnsi" w:eastAsia="MS Mincho" w:hAnsiTheme="minorHAnsi" w:cstheme="minorBidi"/>
          <w:color w:val="auto"/>
          <w:sz w:val="24"/>
          <w:szCs w:val="22"/>
          <w:lang w:val="es-ES" w:eastAsia="ja-JP"/>
        </w:rPr>
        <w:id w:val="316619128"/>
        <w:docPartObj>
          <w:docPartGallery w:val="Table of Contents"/>
          <w:docPartUnique/>
        </w:docPartObj>
      </w:sdtPr>
      <w:sdtEndPr>
        <w:rPr>
          <w:b/>
          <w:bCs/>
        </w:rPr>
      </w:sdtEndPr>
      <w:sdtContent>
        <w:p w14:paraId="7CEEB157" w14:textId="77777777" w:rsidR="00BB05A6" w:rsidRDefault="00BB05A6" w:rsidP="00E8020F">
          <w:pPr>
            <w:pStyle w:val="TtuloTDC"/>
            <w:jc w:val="both"/>
          </w:pPr>
          <w:r>
            <w:rPr>
              <w:lang w:val="es-ES"/>
            </w:rPr>
            <w:t>Índice</w:t>
          </w:r>
        </w:p>
        <w:p w14:paraId="31918C9C" w14:textId="61A6257F" w:rsidR="00E8020F" w:rsidRDefault="00BB05A6">
          <w:pPr>
            <w:pStyle w:val="TDC1"/>
            <w:tabs>
              <w:tab w:val="right" w:leader="dot" w:pos="10070"/>
            </w:tabs>
            <w:rPr>
              <w:rFonts w:eastAsiaTheme="minorEastAsia"/>
              <w:noProof/>
              <w:sz w:val="22"/>
              <w:lang w:eastAsia="es-MX"/>
            </w:rPr>
          </w:pPr>
          <w:r>
            <w:rPr>
              <w:b/>
              <w:bCs/>
              <w:lang w:val="es-ES"/>
            </w:rPr>
            <w:fldChar w:fldCharType="begin"/>
          </w:r>
          <w:r>
            <w:rPr>
              <w:b/>
              <w:bCs/>
              <w:lang w:val="es-ES"/>
            </w:rPr>
            <w:instrText xml:space="preserve"> TOC \o "1-3" \h \z \u </w:instrText>
          </w:r>
          <w:r>
            <w:rPr>
              <w:b/>
              <w:bCs/>
              <w:lang w:val="es-ES"/>
            </w:rPr>
            <w:fldChar w:fldCharType="separate"/>
          </w:r>
          <w:hyperlink w:anchor="_Toc57238956" w:history="1">
            <w:r w:rsidR="00E8020F" w:rsidRPr="00EA6D6D">
              <w:rPr>
                <w:rStyle w:val="Hipervnculo"/>
                <w:noProof/>
              </w:rPr>
              <w:t>Historial de Versiones</w:t>
            </w:r>
            <w:r w:rsidR="00E8020F">
              <w:rPr>
                <w:noProof/>
                <w:webHidden/>
              </w:rPr>
              <w:tab/>
            </w:r>
            <w:r w:rsidR="00E8020F">
              <w:rPr>
                <w:noProof/>
                <w:webHidden/>
              </w:rPr>
              <w:fldChar w:fldCharType="begin"/>
            </w:r>
            <w:r w:rsidR="00E8020F">
              <w:rPr>
                <w:noProof/>
                <w:webHidden/>
              </w:rPr>
              <w:instrText xml:space="preserve"> PAGEREF _Toc57238956 \h </w:instrText>
            </w:r>
            <w:r w:rsidR="00E8020F">
              <w:rPr>
                <w:noProof/>
                <w:webHidden/>
              </w:rPr>
            </w:r>
            <w:r w:rsidR="00E8020F">
              <w:rPr>
                <w:noProof/>
                <w:webHidden/>
              </w:rPr>
              <w:fldChar w:fldCharType="separate"/>
            </w:r>
            <w:r w:rsidR="002B5954">
              <w:rPr>
                <w:noProof/>
                <w:webHidden/>
              </w:rPr>
              <w:t>3</w:t>
            </w:r>
            <w:r w:rsidR="00E8020F">
              <w:rPr>
                <w:noProof/>
                <w:webHidden/>
              </w:rPr>
              <w:fldChar w:fldCharType="end"/>
            </w:r>
          </w:hyperlink>
        </w:p>
        <w:p w14:paraId="37CBFF5C" w14:textId="129FD1DA" w:rsidR="00E8020F" w:rsidRDefault="00B943B7">
          <w:pPr>
            <w:pStyle w:val="TDC1"/>
            <w:tabs>
              <w:tab w:val="right" w:leader="dot" w:pos="10070"/>
            </w:tabs>
            <w:rPr>
              <w:rFonts w:eastAsiaTheme="minorEastAsia"/>
              <w:noProof/>
              <w:sz w:val="22"/>
              <w:lang w:eastAsia="es-MX"/>
            </w:rPr>
          </w:pPr>
          <w:hyperlink w:anchor="_Toc57238957" w:history="1">
            <w:r w:rsidR="00E8020F" w:rsidRPr="00EA6D6D">
              <w:rPr>
                <w:rStyle w:val="Hipervnculo"/>
                <w:noProof/>
              </w:rPr>
              <w:t>Información del Proyecto</w:t>
            </w:r>
            <w:r w:rsidR="00E8020F">
              <w:rPr>
                <w:noProof/>
                <w:webHidden/>
              </w:rPr>
              <w:tab/>
            </w:r>
            <w:r w:rsidR="00E8020F">
              <w:rPr>
                <w:noProof/>
                <w:webHidden/>
              </w:rPr>
              <w:fldChar w:fldCharType="begin"/>
            </w:r>
            <w:r w:rsidR="00E8020F">
              <w:rPr>
                <w:noProof/>
                <w:webHidden/>
              </w:rPr>
              <w:instrText xml:space="preserve"> PAGEREF _Toc57238957 \h </w:instrText>
            </w:r>
            <w:r w:rsidR="00E8020F">
              <w:rPr>
                <w:noProof/>
                <w:webHidden/>
              </w:rPr>
            </w:r>
            <w:r w:rsidR="00E8020F">
              <w:rPr>
                <w:noProof/>
                <w:webHidden/>
              </w:rPr>
              <w:fldChar w:fldCharType="separate"/>
            </w:r>
            <w:r w:rsidR="002B5954">
              <w:rPr>
                <w:noProof/>
                <w:webHidden/>
              </w:rPr>
              <w:t>3</w:t>
            </w:r>
            <w:r w:rsidR="00E8020F">
              <w:rPr>
                <w:noProof/>
                <w:webHidden/>
              </w:rPr>
              <w:fldChar w:fldCharType="end"/>
            </w:r>
          </w:hyperlink>
        </w:p>
        <w:p w14:paraId="2810393A" w14:textId="45493588" w:rsidR="00E8020F" w:rsidRDefault="00B943B7">
          <w:pPr>
            <w:pStyle w:val="TDC1"/>
            <w:tabs>
              <w:tab w:val="right" w:leader="dot" w:pos="10070"/>
            </w:tabs>
            <w:rPr>
              <w:rFonts w:eastAsiaTheme="minorEastAsia"/>
              <w:noProof/>
              <w:sz w:val="22"/>
              <w:lang w:eastAsia="es-MX"/>
            </w:rPr>
          </w:pPr>
          <w:hyperlink w:anchor="_Toc57238958" w:history="1">
            <w:r w:rsidR="00E8020F" w:rsidRPr="00EA6D6D">
              <w:rPr>
                <w:rStyle w:val="Hipervnculo"/>
                <w:noProof/>
              </w:rPr>
              <w:t>Aprobaciones</w:t>
            </w:r>
            <w:r w:rsidR="00E8020F">
              <w:rPr>
                <w:noProof/>
                <w:webHidden/>
              </w:rPr>
              <w:tab/>
            </w:r>
            <w:r w:rsidR="00E8020F">
              <w:rPr>
                <w:noProof/>
                <w:webHidden/>
              </w:rPr>
              <w:fldChar w:fldCharType="begin"/>
            </w:r>
            <w:r w:rsidR="00E8020F">
              <w:rPr>
                <w:noProof/>
                <w:webHidden/>
              </w:rPr>
              <w:instrText xml:space="preserve"> PAGEREF _Toc57238958 \h </w:instrText>
            </w:r>
            <w:r w:rsidR="00E8020F">
              <w:rPr>
                <w:noProof/>
                <w:webHidden/>
              </w:rPr>
            </w:r>
            <w:r w:rsidR="00E8020F">
              <w:rPr>
                <w:noProof/>
                <w:webHidden/>
              </w:rPr>
              <w:fldChar w:fldCharType="separate"/>
            </w:r>
            <w:r w:rsidR="002B5954">
              <w:rPr>
                <w:noProof/>
                <w:webHidden/>
              </w:rPr>
              <w:t>3</w:t>
            </w:r>
            <w:r w:rsidR="00E8020F">
              <w:rPr>
                <w:noProof/>
                <w:webHidden/>
              </w:rPr>
              <w:fldChar w:fldCharType="end"/>
            </w:r>
          </w:hyperlink>
        </w:p>
        <w:p w14:paraId="11702084" w14:textId="62DC8AAD" w:rsidR="00E8020F" w:rsidRDefault="00B943B7">
          <w:pPr>
            <w:pStyle w:val="TDC1"/>
            <w:tabs>
              <w:tab w:val="right" w:leader="dot" w:pos="10070"/>
            </w:tabs>
            <w:rPr>
              <w:rFonts w:eastAsiaTheme="minorEastAsia"/>
              <w:noProof/>
              <w:sz w:val="22"/>
              <w:lang w:eastAsia="es-MX"/>
            </w:rPr>
          </w:pPr>
          <w:hyperlink w:anchor="_Toc57238959" w:history="1">
            <w:r w:rsidR="00E8020F" w:rsidRPr="00EA6D6D">
              <w:rPr>
                <w:rStyle w:val="Hipervnculo"/>
                <w:noProof/>
              </w:rPr>
              <w:t>Anexo de diseños de desarrollo de Software</w:t>
            </w:r>
            <w:r w:rsidR="00E8020F">
              <w:rPr>
                <w:noProof/>
                <w:webHidden/>
              </w:rPr>
              <w:tab/>
            </w:r>
            <w:r w:rsidR="00E8020F">
              <w:rPr>
                <w:noProof/>
                <w:webHidden/>
              </w:rPr>
              <w:fldChar w:fldCharType="begin"/>
            </w:r>
            <w:r w:rsidR="00E8020F">
              <w:rPr>
                <w:noProof/>
                <w:webHidden/>
              </w:rPr>
              <w:instrText xml:space="preserve"> PAGEREF _Toc57238959 \h </w:instrText>
            </w:r>
            <w:r w:rsidR="00E8020F">
              <w:rPr>
                <w:noProof/>
                <w:webHidden/>
              </w:rPr>
            </w:r>
            <w:r w:rsidR="00E8020F">
              <w:rPr>
                <w:noProof/>
                <w:webHidden/>
              </w:rPr>
              <w:fldChar w:fldCharType="separate"/>
            </w:r>
            <w:r w:rsidR="002B5954">
              <w:rPr>
                <w:noProof/>
                <w:webHidden/>
              </w:rPr>
              <w:t>3</w:t>
            </w:r>
            <w:r w:rsidR="00E8020F">
              <w:rPr>
                <w:noProof/>
                <w:webHidden/>
              </w:rPr>
              <w:fldChar w:fldCharType="end"/>
            </w:r>
          </w:hyperlink>
        </w:p>
        <w:p w14:paraId="159C3582" w14:textId="251246EA" w:rsidR="00E8020F" w:rsidRDefault="00B943B7">
          <w:pPr>
            <w:pStyle w:val="TDC2"/>
            <w:tabs>
              <w:tab w:val="right" w:leader="dot" w:pos="10070"/>
            </w:tabs>
            <w:rPr>
              <w:rFonts w:eastAsiaTheme="minorEastAsia"/>
              <w:noProof/>
              <w:sz w:val="22"/>
              <w:lang w:eastAsia="es-MX"/>
            </w:rPr>
          </w:pPr>
          <w:hyperlink w:anchor="_Toc57238960" w:history="1">
            <w:r w:rsidR="00E8020F" w:rsidRPr="00EA6D6D">
              <w:rPr>
                <w:rStyle w:val="Hipervnculo"/>
                <w:noProof/>
              </w:rPr>
              <w:t>Sistema de inventario Online</w:t>
            </w:r>
            <w:r w:rsidR="00E8020F">
              <w:rPr>
                <w:noProof/>
                <w:webHidden/>
              </w:rPr>
              <w:tab/>
            </w:r>
            <w:r w:rsidR="00E8020F">
              <w:rPr>
                <w:noProof/>
                <w:webHidden/>
              </w:rPr>
              <w:fldChar w:fldCharType="begin"/>
            </w:r>
            <w:r w:rsidR="00E8020F">
              <w:rPr>
                <w:noProof/>
                <w:webHidden/>
              </w:rPr>
              <w:instrText xml:space="preserve"> PAGEREF _Toc57238960 \h </w:instrText>
            </w:r>
            <w:r w:rsidR="00E8020F">
              <w:rPr>
                <w:noProof/>
                <w:webHidden/>
              </w:rPr>
            </w:r>
            <w:r w:rsidR="00E8020F">
              <w:rPr>
                <w:noProof/>
                <w:webHidden/>
              </w:rPr>
              <w:fldChar w:fldCharType="separate"/>
            </w:r>
            <w:r w:rsidR="002B5954">
              <w:rPr>
                <w:noProof/>
                <w:webHidden/>
              </w:rPr>
              <w:t>3</w:t>
            </w:r>
            <w:r w:rsidR="00E8020F">
              <w:rPr>
                <w:noProof/>
                <w:webHidden/>
              </w:rPr>
              <w:fldChar w:fldCharType="end"/>
            </w:r>
          </w:hyperlink>
        </w:p>
        <w:p w14:paraId="24BD6FA1" w14:textId="6AA61685" w:rsidR="00E8020F" w:rsidRDefault="00B943B7">
          <w:pPr>
            <w:pStyle w:val="TDC3"/>
            <w:tabs>
              <w:tab w:val="right" w:leader="dot" w:pos="10070"/>
            </w:tabs>
            <w:rPr>
              <w:noProof/>
            </w:rPr>
          </w:pPr>
          <w:hyperlink w:anchor="_Toc57238961" w:history="1">
            <w:r w:rsidR="00E8020F" w:rsidRPr="00EA6D6D">
              <w:rPr>
                <w:rStyle w:val="Hipervnculo"/>
                <w:noProof/>
              </w:rPr>
              <w:t>Problemas</w:t>
            </w:r>
            <w:r w:rsidR="00E8020F">
              <w:rPr>
                <w:noProof/>
                <w:webHidden/>
              </w:rPr>
              <w:tab/>
            </w:r>
            <w:r w:rsidR="00E8020F">
              <w:rPr>
                <w:noProof/>
                <w:webHidden/>
              </w:rPr>
              <w:fldChar w:fldCharType="begin"/>
            </w:r>
            <w:r w:rsidR="00E8020F">
              <w:rPr>
                <w:noProof/>
                <w:webHidden/>
              </w:rPr>
              <w:instrText xml:space="preserve"> PAGEREF _Toc57238961 \h </w:instrText>
            </w:r>
            <w:r w:rsidR="00E8020F">
              <w:rPr>
                <w:noProof/>
                <w:webHidden/>
              </w:rPr>
            </w:r>
            <w:r w:rsidR="00E8020F">
              <w:rPr>
                <w:noProof/>
                <w:webHidden/>
              </w:rPr>
              <w:fldChar w:fldCharType="separate"/>
            </w:r>
            <w:r w:rsidR="002B5954">
              <w:rPr>
                <w:noProof/>
                <w:webHidden/>
              </w:rPr>
              <w:t>3</w:t>
            </w:r>
            <w:r w:rsidR="00E8020F">
              <w:rPr>
                <w:noProof/>
                <w:webHidden/>
              </w:rPr>
              <w:fldChar w:fldCharType="end"/>
            </w:r>
          </w:hyperlink>
        </w:p>
        <w:p w14:paraId="12703E32" w14:textId="1C0B1345" w:rsidR="00E8020F" w:rsidRDefault="00B943B7">
          <w:pPr>
            <w:pStyle w:val="TDC3"/>
            <w:tabs>
              <w:tab w:val="right" w:leader="dot" w:pos="10070"/>
            </w:tabs>
            <w:rPr>
              <w:noProof/>
            </w:rPr>
          </w:pPr>
          <w:hyperlink w:anchor="_Toc57238962" w:history="1">
            <w:r w:rsidR="00E8020F" w:rsidRPr="00EA6D6D">
              <w:rPr>
                <w:rStyle w:val="Hipervnculo"/>
                <w:noProof/>
              </w:rPr>
              <w:t>Solución</w:t>
            </w:r>
            <w:r w:rsidR="00E8020F">
              <w:rPr>
                <w:noProof/>
                <w:webHidden/>
              </w:rPr>
              <w:tab/>
            </w:r>
            <w:r w:rsidR="00E8020F">
              <w:rPr>
                <w:noProof/>
                <w:webHidden/>
              </w:rPr>
              <w:fldChar w:fldCharType="begin"/>
            </w:r>
            <w:r w:rsidR="00E8020F">
              <w:rPr>
                <w:noProof/>
                <w:webHidden/>
              </w:rPr>
              <w:instrText xml:space="preserve"> PAGEREF _Toc57238962 \h </w:instrText>
            </w:r>
            <w:r w:rsidR="00E8020F">
              <w:rPr>
                <w:noProof/>
                <w:webHidden/>
              </w:rPr>
            </w:r>
            <w:r w:rsidR="00E8020F">
              <w:rPr>
                <w:noProof/>
                <w:webHidden/>
              </w:rPr>
              <w:fldChar w:fldCharType="separate"/>
            </w:r>
            <w:r w:rsidR="002B5954">
              <w:rPr>
                <w:noProof/>
                <w:webHidden/>
              </w:rPr>
              <w:t>3</w:t>
            </w:r>
            <w:r w:rsidR="00E8020F">
              <w:rPr>
                <w:noProof/>
                <w:webHidden/>
              </w:rPr>
              <w:fldChar w:fldCharType="end"/>
            </w:r>
          </w:hyperlink>
        </w:p>
        <w:p w14:paraId="770EBB4F" w14:textId="3E926934" w:rsidR="00E8020F" w:rsidRDefault="00B943B7">
          <w:pPr>
            <w:pStyle w:val="TDC3"/>
            <w:tabs>
              <w:tab w:val="right" w:leader="dot" w:pos="10070"/>
            </w:tabs>
            <w:rPr>
              <w:noProof/>
            </w:rPr>
          </w:pPr>
          <w:hyperlink w:anchor="_Toc57238963" w:history="1">
            <w:r w:rsidR="00E8020F" w:rsidRPr="00EA6D6D">
              <w:rPr>
                <w:rStyle w:val="Hipervnculo"/>
                <w:noProof/>
              </w:rPr>
              <w:t>Clientes</w:t>
            </w:r>
            <w:r w:rsidR="00E8020F">
              <w:rPr>
                <w:noProof/>
                <w:webHidden/>
              </w:rPr>
              <w:tab/>
            </w:r>
            <w:r w:rsidR="00E8020F">
              <w:rPr>
                <w:noProof/>
                <w:webHidden/>
              </w:rPr>
              <w:fldChar w:fldCharType="begin"/>
            </w:r>
            <w:r w:rsidR="00E8020F">
              <w:rPr>
                <w:noProof/>
                <w:webHidden/>
              </w:rPr>
              <w:instrText xml:space="preserve"> PAGEREF _Toc57238963 \h </w:instrText>
            </w:r>
            <w:r w:rsidR="00E8020F">
              <w:rPr>
                <w:noProof/>
                <w:webHidden/>
              </w:rPr>
            </w:r>
            <w:r w:rsidR="00E8020F">
              <w:rPr>
                <w:noProof/>
                <w:webHidden/>
              </w:rPr>
              <w:fldChar w:fldCharType="separate"/>
            </w:r>
            <w:r w:rsidR="002B5954">
              <w:rPr>
                <w:noProof/>
                <w:webHidden/>
              </w:rPr>
              <w:t>4</w:t>
            </w:r>
            <w:r w:rsidR="00E8020F">
              <w:rPr>
                <w:noProof/>
                <w:webHidden/>
              </w:rPr>
              <w:fldChar w:fldCharType="end"/>
            </w:r>
          </w:hyperlink>
        </w:p>
        <w:p w14:paraId="0B34B9EB" w14:textId="0ED37B21" w:rsidR="00E8020F" w:rsidRDefault="00B943B7">
          <w:pPr>
            <w:pStyle w:val="TDC3"/>
            <w:tabs>
              <w:tab w:val="right" w:leader="dot" w:pos="10070"/>
            </w:tabs>
            <w:rPr>
              <w:noProof/>
            </w:rPr>
          </w:pPr>
          <w:hyperlink w:anchor="_Toc57238964" w:history="1">
            <w:r w:rsidR="00E8020F" w:rsidRPr="00EA6D6D">
              <w:rPr>
                <w:rStyle w:val="Hipervnculo"/>
                <w:noProof/>
              </w:rPr>
              <w:t>Stakeholders</w:t>
            </w:r>
            <w:r w:rsidR="00E8020F">
              <w:rPr>
                <w:noProof/>
                <w:webHidden/>
              </w:rPr>
              <w:tab/>
            </w:r>
            <w:r w:rsidR="00E8020F">
              <w:rPr>
                <w:noProof/>
                <w:webHidden/>
              </w:rPr>
              <w:fldChar w:fldCharType="begin"/>
            </w:r>
            <w:r w:rsidR="00E8020F">
              <w:rPr>
                <w:noProof/>
                <w:webHidden/>
              </w:rPr>
              <w:instrText xml:space="preserve"> PAGEREF _Toc57238964 \h </w:instrText>
            </w:r>
            <w:r w:rsidR="00E8020F">
              <w:rPr>
                <w:noProof/>
                <w:webHidden/>
              </w:rPr>
            </w:r>
            <w:r w:rsidR="00E8020F">
              <w:rPr>
                <w:noProof/>
                <w:webHidden/>
              </w:rPr>
              <w:fldChar w:fldCharType="separate"/>
            </w:r>
            <w:r w:rsidR="002B5954">
              <w:rPr>
                <w:noProof/>
                <w:webHidden/>
              </w:rPr>
              <w:t>4</w:t>
            </w:r>
            <w:r w:rsidR="00E8020F">
              <w:rPr>
                <w:noProof/>
                <w:webHidden/>
              </w:rPr>
              <w:fldChar w:fldCharType="end"/>
            </w:r>
          </w:hyperlink>
        </w:p>
        <w:p w14:paraId="00CD155C" w14:textId="1BD45467" w:rsidR="00E8020F" w:rsidRDefault="00B943B7">
          <w:pPr>
            <w:pStyle w:val="TDC3"/>
            <w:tabs>
              <w:tab w:val="right" w:leader="dot" w:pos="10070"/>
            </w:tabs>
            <w:rPr>
              <w:noProof/>
            </w:rPr>
          </w:pPr>
          <w:hyperlink w:anchor="_Toc57238965" w:history="1">
            <w:r w:rsidR="00E8020F" w:rsidRPr="00EA6D6D">
              <w:rPr>
                <w:rStyle w:val="Hipervnculo"/>
                <w:noProof/>
              </w:rPr>
              <w:t>Usuarios</w:t>
            </w:r>
            <w:r w:rsidR="00E8020F">
              <w:rPr>
                <w:noProof/>
                <w:webHidden/>
              </w:rPr>
              <w:tab/>
            </w:r>
            <w:r w:rsidR="00E8020F">
              <w:rPr>
                <w:noProof/>
                <w:webHidden/>
              </w:rPr>
              <w:fldChar w:fldCharType="begin"/>
            </w:r>
            <w:r w:rsidR="00E8020F">
              <w:rPr>
                <w:noProof/>
                <w:webHidden/>
              </w:rPr>
              <w:instrText xml:space="preserve"> PAGEREF _Toc57238965 \h </w:instrText>
            </w:r>
            <w:r w:rsidR="00E8020F">
              <w:rPr>
                <w:noProof/>
                <w:webHidden/>
              </w:rPr>
            </w:r>
            <w:r w:rsidR="00E8020F">
              <w:rPr>
                <w:noProof/>
                <w:webHidden/>
              </w:rPr>
              <w:fldChar w:fldCharType="separate"/>
            </w:r>
            <w:r w:rsidR="002B5954">
              <w:rPr>
                <w:noProof/>
                <w:webHidden/>
              </w:rPr>
              <w:t>4</w:t>
            </w:r>
            <w:r w:rsidR="00E8020F">
              <w:rPr>
                <w:noProof/>
                <w:webHidden/>
              </w:rPr>
              <w:fldChar w:fldCharType="end"/>
            </w:r>
          </w:hyperlink>
        </w:p>
        <w:p w14:paraId="56B92B9C" w14:textId="6AE25D34" w:rsidR="00E8020F" w:rsidRDefault="00B943B7">
          <w:pPr>
            <w:pStyle w:val="TDC3"/>
            <w:tabs>
              <w:tab w:val="right" w:leader="dot" w:pos="10070"/>
            </w:tabs>
            <w:rPr>
              <w:noProof/>
            </w:rPr>
          </w:pPr>
          <w:hyperlink w:anchor="_Toc57238966" w:history="1">
            <w:r w:rsidR="00E8020F" w:rsidRPr="00EA6D6D">
              <w:rPr>
                <w:rStyle w:val="Hipervnculo"/>
                <w:noProof/>
              </w:rPr>
              <w:t>Valor único</w:t>
            </w:r>
            <w:r w:rsidR="00E8020F">
              <w:rPr>
                <w:noProof/>
                <w:webHidden/>
              </w:rPr>
              <w:tab/>
            </w:r>
            <w:r w:rsidR="00E8020F">
              <w:rPr>
                <w:noProof/>
                <w:webHidden/>
              </w:rPr>
              <w:fldChar w:fldCharType="begin"/>
            </w:r>
            <w:r w:rsidR="00E8020F">
              <w:rPr>
                <w:noProof/>
                <w:webHidden/>
              </w:rPr>
              <w:instrText xml:space="preserve"> PAGEREF _Toc57238966 \h </w:instrText>
            </w:r>
            <w:r w:rsidR="00E8020F">
              <w:rPr>
                <w:noProof/>
                <w:webHidden/>
              </w:rPr>
            </w:r>
            <w:r w:rsidR="00E8020F">
              <w:rPr>
                <w:noProof/>
                <w:webHidden/>
              </w:rPr>
              <w:fldChar w:fldCharType="separate"/>
            </w:r>
            <w:r w:rsidR="002B5954">
              <w:rPr>
                <w:noProof/>
                <w:webHidden/>
              </w:rPr>
              <w:t>4</w:t>
            </w:r>
            <w:r w:rsidR="00E8020F">
              <w:rPr>
                <w:noProof/>
                <w:webHidden/>
              </w:rPr>
              <w:fldChar w:fldCharType="end"/>
            </w:r>
          </w:hyperlink>
        </w:p>
        <w:p w14:paraId="18CADA90" w14:textId="733004F7" w:rsidR="00E8020F" w:rsidRDefault="00B943B7">
          <w:pPr>
            <w:pStyle w:val="TDC3"/>
            <w:tabs>
              <w:tab w:val="right" w:leader="dot" w:pos="10070"/>
            </w:tabs>
            <w:rPr>
              <w:noProof/>
            </w:rPr>
          </w:pPr>
          <w:hyperlink w:anchor="_Toc57238967" w:history="1">
            <w:r w:rsidR="00E8020F" w:rsidRPr="00EA6D6D">
              <w:rPr>
                <w:rStyle w:val="Hipervnculo"/>
                <w:noProof/>
              </w:rPr>
              <w:t>Nombre del proyecto</w:t>
            </w:r>
            <w:r w:rsidR="00E8020F">
              <w:rPr>
                <w:noProof/>
                <w:webHidden/>
              </w:rPr>
              <w:tab/>
            </w:r>
            <w:r w:rsidR="00E8020F">
              <w:rPr>
                <w:noProof/>
                <w:webHidden/>
              </w:rPr>
              <w:fldChar w:fldCharType="begin"/>
            </w:r>
            <w:r w:rsidR="00E8020F">
              <w:rPr>
                <w:noProof/>
                <w:webHidden/>
              </w:rPr>
              <w:instrText xml:space="preserve"> PAGEREF _Toc57238967 \h </w:instrText>
            </w:r>
            <w:r w:rsidR="00E8020F">
              <w:rPr>
                <w:noProof/>
                <w:webHidden/>
              </w:rPr>
            </w:r>
            <w:r w:rsidR="00E8020F">
              <w:rPr>
                <w:noProof/>
                <w:webHidden/>
              </w:rPr>
              <w:fldChar w:fldCharType="separate"/>
            </w:r>
            <w:r w:rsidR="002B5954">
              <w:rPr>
                <w:noProof/>
                <w:webHidden/>
              </w:rPr>
              <w:t>4</w:t>
            </w:r>
            <w:r w:rsidR="00E8020F">
              <w:rPr>
                <w:noProof/>
                <w:webHidden/>
              </w:rPr>
              <w:fldChar w:fldCharType="end"/>
            </w:r>
          </w:hyperlink>
        </w:p>
        <w:p w14:paraId="392F91EA" w14:textId="47A8C6AE" w:rsidR="00E8020F" w:rsidRDefault="00B943B7">
          <w:pPr>
            <w:pStyle w:val="TDC3"/>
            <w:tabs>
              <w:tab w:val="right" w:leader="dot" w:pos="10070"/>
            </w:tabs>
            <w:rPr>
              <w:noProof/>
            </w:rPr>
          </w:pPr>
          <w:hyperlink w:anchor="_Toc57238968" w:history="1">
            <w:r w:rsidR="00E8020F" w:rsidRPr="00EA6D6D">
              <w:rPr>
                <w:rStyle w:val="Hipervnculo"/>
                <w:noProof/>
              </w:rPr>
              <w:t>Milestones</w:t>
            </w:r>
            <w:r w:rsidR="00E8020F">
              <w:rPr>
                <w:noProof/>
                <w:webHidden/>
              </w:rPr>
              <w:tab/>
            </w:r>
            <w:r w:rsidR="00E8020F">
              <w:rPr>
                <w:noProof/>
                <w:webHidden/>
              </w:rPr>
              <w:fldChar w:fldCharType="begin"/>
            </w:r>
            <w:r w:rsidR="00E8020F">
              <w:rPr>
                <w:noProof/>
                <w:webHidden/>
              </w:rPr>
              <w:instrText xml:space="preserve"> PAGEREF _Toc57238968 \h </w:instrText>
            </w:r>
            <w:r w:rsidR="00E8020F">
              <w:rPr>
                <w:noProof/>
                <w:webHidden/>
              </w:rPr>
            </w:r>
            <w:r w:rsidR="00E8020F">
              <w:rPr>
                <w:noProof/>
                <w:webHidden/>
              </w:rPr>
              <w:fldChar w:fldCharType="separate"/>
            </w:r>
            <w:r w:rsidR="002B5954">
              <w:rPr>
                <w:noProof/>
                <w:webHidden/>
              </w:rPr>
              <w:t>4</w:t>
            </w:r>
            <w:r w:rsidR="00E8020F">
              <w:rPr>
                <w:noProof/>
                <w:webHidden/>
              </w:rPr>
              <w:fldChar w:fldCharType="end"/>
            </w:r>
          </w:hyperlink>
        </w:p>
        <w:p w14:paraId="70FDA269" w14:textId="54DC0CDF" w:rsidR="00E8020F" w:rsidRDefault="00B943B7">
          <w:pPr>
            <w:pStyle w:val="TDC3"/>
            <w:tabs>
              <w:tab w:val="right" w:leader="dot" w:pos="10070"/>
            </w:tabs>
            <w:rPr>
              <w:noProof/>
            </w:rPr>
          </w:pPr>
          <w:hyperlink w:anchor="_Toc57238969" w:history="1">
            <w:r w:rsidR="00E8020F" w:rsidRPr="00EA6D6D">
              <w:rPr>
                <w:rStyle w:val="Hipervnculo"/>
                <w:noProof/>
              </w:rPr>
              <w:t>Actions</w:t>
            </w:r>
            <w:r w:rsidR="00E8020F">
              <w:rPr>
                <w:noProof/>
                <w:webHidden/>
              </w:rPr>
              <w:tab/>
            </w:r>
            <w:r w:rsidR="00E8020F">
              <w:rPr>
                <w:noProof/>
                <w:webHidden/>
              </w:rPr>
              <w:fldChar w:fldCharType="begin"/>
            </w:r>
            <w:r w:rsidR="00E8020F">
              <w:rPr>
                <w:noProof/>
                <w:webHidden/>
              </w:rPr>
              <w:instrText xml:space="preserve"> PAGEREF _Toc57238969 \h </w:instrText>
            </w:r>
            <w:r w:rsidR="00E8020F">
              <w:rPr>
                <w:noProof/>
                <w:webHidden/>
              </w:rPr>
            </w:r>
            <w:r w:rsidR="00E8020F">
              <w:rPr>
                <w:noProof/>
                <w:webHidden/>
              </w:rPr>
              <w:fldChar w:fldCharType="separate"/>
            </w:r>
            <w:r w:rsidR="002B5954">
              <w:rPr>
                <w:noProof/>
                <w:webHidden/>
              </w:rPr>
              <w:t>5</w:t>
            </w:r>
            <w:r w:rsidR="00E8020F">
              <w:rPr>
                <w:noProof/>
                <w:webHidden/>
              </w:rPr>
              <w:fldChar w:fldCharType="end"/>
            </w:r>
          </w:hyperlink>
        </w:p>
        <w:p w14:paraId="4D4C7F45" w14:textId="6392F2E8" w:rsidR="00E8020F" w:rsidRDefault="00B943B7">
          <w:pPr>
            <w:pStyle w:val="TDC3"/>
            <w:tabs>
              <w:tab w:val="right" w:leader="dot" w:pos="10070"/>
            </w:tabs>
            <w:rPr>
              <w:noProof/>
            </w:rPr>
          </w:pPr>
          <w:hyperlink w:anchor="_Toc57238970" w:history="1">
            <w:r w:rsidR="00E8020F" w:rsidRPr="00EA6D6D">
              <w:rPr>
                <w:rStyle w:val="Hipervnculo"/>
                <w:noProof/>
              </w:rPr>
              <w:t>Feedbacks</w:t>
            </w:r>
            <w:r w:rsidR="00E8020F">
              <w:rPr>
                <w:noProof/>
                <w:webHidden/>
              </w:rPr>
              <w:tab/>
            </w:r>
            <w:r w:rsidR="00E8020F">
              <w:rPr>
                <w:noProof/>
                <w:webHidden/>
              </w:rPr>
              <w:fldChar w:fldCharType="begin"/>
            </w:r>
            <w:r w:rsidR="00E8020F">
              <w:rPr>
                <w:noProof/>
                <w:webHidden/>
              </w:rPr>
              <w:instrText xml:space="preserve"> PAGEREF _Toc57238970 \h </w:instrText>
            </w:r>
            <w:r w:rsidR="00E8020F">
              <w:rPr>
                <w:noProof/>
                <w:webHidden/>
              </w:rPr>
            </w:r>
            <w:r w:rsidR="00E8020F">
              <w:rPr>
                <w:noProof/>
                <w:webHidden/>
              </w:rPr>
              <w:fldChar w:fldCharType="separate"/>
            </w:r>
            <w:r w:rsidR="002B5954">
              <w:rPr>
                <w:noProof/>
                <w:webHidden/>
              </w:rPr>
              <w:t>5</w:t>
            </w:r>
            <w:r w:rsidR="00E8020F">
              <w:rPr>
                <w:noProof/>
                <w:webHidden/>
              </w:rPr>
              <w:fldChar w:fldCharType="end"/>
            </w:r>
          </w:hyperlink>
        </w:p>
        <w:p w14:paraId="0ABB4DEA" w14:textId="49FACF78" w:rsidR="00E8020F" w:rsidRDefault="00B943B7">
          <w:pPr>
            <w:pStyle w:val="TDC1"/>
            <w:tabs>
              <w:tab w:val="right" w:leader="dot" w:pos="10070"/>
            </w:tabs>
            <w:rPr>
              <w:rFonts w:eastAsiaTheme="minorEastAsia"/>
              <w:noProof/>
              <w:sz w:val="22"/>
              <w:lang w:eastAsia="es-MX"/>
            </w:rPr>
          </w:pPr>
          <w:hyperlink w:anchor="_Toc57238971" w:history="1">
            <w:r w:rsidR="00E8020F" w:rsidRPr="00EA6D6D">
              <w:rPr>
                <w:rStyle w:val="Hipervnculo"/>
                <w:noProof/>
              </w:rPr>
              <w:t>Antecedente del proyecto</w:t>
            </w:r>
            <w:r w:rsidR="00E8020F">
              <w:rPr>
                <w:noProof/>
                <w:webHidden/>
              </w:rPr>
              <w:tab/>
            </w:r>
            <w:r w:rsidR="00E8020F">
              <w:rPr>
                <w:noProof/>
                <w:webHidden/>
              </w:rPr>
              <w:fldChar w:fldCharType="begin"/>
            </w:r>
            <w:r w:rsidR="00E8020F">
              <w:rPr>
                <w:noProof/>
                <w:webHidden/>
              </w:rPr>
              <w:instrText xml:space="preserve"> PAGEREF _Toc57238971 \h </w:instrText>
            </w:r>
            <w:r w:rsidR="00E8020F">
              <w:rPr>
                <w:noProof/>
                <w:webHidden/>
              </w:rPr>
            </w:r>
            <w:r w:rsidR="00E8020F">
              <w:rPr>
                <w:noProof/>
                <w:webHidden/>
              </w:rPr>
              <w:fldChar w:fldCharType="separate"/>
            </w:r>
            <w:r w:rsidR="002B5954">
              <w:rPr>
                <w:noProof/>
                <w:webHidden/>
              </w:rPr>
              <w:t>6</w:t>
            </w:r>
            <w:r w:rsidR="00E8020F">
              <w:rPr>
                <w:noProof/>
                <w:webHidden/>
              </w:rPr>
              <w:fldChar w:fldCharType="end"/>
            </w:r>
          </w:hyperlink>
        </w:p>
        <w:p w14:paraId="4EA8C74C" w14:textId="3DED169F" w:rsidR="00E8020F" w:rsidRDefault="00B943B7">
          <w:pPr>
            <w:pStyle w:val="TDC2"/>
            <w:tabs>
              <w:tab w:val="right" w:leader="dot" w:pos="10070"/>
            </w:tabs>
            <w:rPr>
              <w:rFonts w:eastAsiaTheme="minorEastAsia"/>
              <w:noProof/>
              <w:sz w:val="22"/>
              <w:lang w:eastAsia="es-MX"/>
            </w:rPr>
          </w:pPr>
          <w:hyperlink w:anchor="_Toc57238972" w:history="1">
            <w:r w:rsidR="00E8020F" w:rsidRPr="00EA6D6D">
              <w:rPr>
                <w:rStyle w:val="Hipervnculo"/>
                <w:noProof/>
              </w:rPr>
              <w:t>Canvas</w:t>
            </w:r>
            <w:r w:rsidR="00E8020F">
              <w:rPr>
                <w:noProof/>
                <w:webHidden/>
              </w:rPr>
              <w:tab/>
            </w:r>
            <w:r w:rsidR="00E8020F">
              <w:rPr>
                <w:noProof/>
                <w:webHidden/>
              </w:rPr>
              <w:fldChar w:fldCharType="begin"/>
            </w:r>
            <w:r w:rsidR="00E8020F">
              <w:rPr>
                <w:noProof/>
                <w:webHidden/>
              </w:rPr>
              <w:instrText xml:space="preserve"> PAGEREF _Toc57238972 \h </w:instrText>
            </w:r>
            <w:r w:rsidR="00E8020F">
              <w:rPr>
                <w:noProof/>
                <w:webHidden/>
              </w:rPr>
            </w:r>
            <w:r w:rsidR="00E8020F">
              <w:rPr>
                <w:noProof/>
                <w:webHidden/>
              </w:rPr>
              <w:fldChar w:fldCharType="separate"/>
            </w:r>
            <w:r w:rsidR="002B5954">
              <w:rPr>
                <w:noProof/>
                <w:webHidden/>
              </w:rPr>
              <w:t>6</w:t>
            </w:r>
            <w:r w:rsidR="00E8020F">
              <w:rPr>
                <w:noProof/>
                <w:webHidden/>
              </w:rPr>
              <w:fldChar w:fldCharType="end"/>
            </w:r>
          </w:hyperlink>
        </w:p>
        <w:p w14:paraId="3BF29EC7" w14:textId="7B35A85D" w:rsidR="00E8020F" w:rsidRDefault="00B943B7">
          <w:pPr>
            <w:pStyle w:val="TDC1"/>
            <w:tabs>
              <w:tab w:val="right" w:leader="dot" w:pos="10070"/>
            </w:tabs>
            <w:rPr>
              <w:rFonts w:eastAsiaTheme="minorEastAsia"/>
              <w:noProof/>
              <w:sz w:val="22"/>
              <w:lang w:eastAsia="es-MX"/>
            </w:rPr>
          </w:pPr>
          <w:hyperlink w:anchor="_Toc57238973" w:history="1">
            <w:r w:rsidR="00E8020F" w:rsidRPr="00EA6D6D">
              <w:rPr>
                <w:rStyle w:val="Hipervnculo"/>
                <w:noProof/>
              </w:rPr>
              <w:t>Presentación del equipo</w:t>
            </w:r>
            <w:r w:rsidR="00E8020F">
              <w:rPr>
                <w:noProof/>
                <w:webHidden/>
              </w:rPr>
              <w:tab/>
            </w:r>
            <w:r w:rsidR="00E8020F">
              <w:rPr>
                <w:noProof/>
                <w:webHidden/>
              </w:rPr>
              <w:fldChar w:fldCharType="begin"/>
            </w:r>
            <w:r w:rsidR="00E8020F">
              <w:rPr>
                <w:noProof/>
                <w:webHidden/>
              </w:rPr>
              <w:instrText xml:space="preserve"> PAGEREF _Toc57238973 \h </w:instrText>
            </w:r>
            <w:r w:rsidR="00E8020F">
              <w:rPr>
                <w:noProof/>
                <w:webHidden/>
              </w:rPr>
            </w:r>
            <w:r w:rsidR="00E8020F">
              <w:rPr>
                <w:noProof/>
                <w:webHidden/>
              </w:rPr>
              <w:fldChar w:fldCharType="separate"/>
            </w:r>
            <w:r w:rsidR="002B5954">
              <w:rPr>
                <w:noProof/>
                <w:webHidden/>
              </w:rPr>
              <w:t>7</w:t>
            </w:r>
            <w:r w:rsidR="00E8020F">
              <w:rPr>
                <w:noProof/>
                <w:webHidden/>
              </w:rPr>
              <w:fldChar w:fldCharType="end"/>
            </w:r>
          </w:hyperlink>
        </w:p>
        <w:p w14:paraId="65C20EE8" w14:textId="2636CFBB" w:rsidR="00E8020F" w:rsidRDefault="00B943B7">
          <w:pPr>
            <w:pStyle w:val="TDC1"/>
            <w:tabs>
              <w:tab w:val="right" w:leader="dot" w:pos="10070"/>
            </w:tabs>
            <w:rPr>
              <w:rFonts w:eastAsiaTheme="minorEastAsia"/>
              <w:noProof/>
              <w:sz w:val="22"/>
              <w:lang w:eastAsia="es-MX"/>
            </w:rPr>
          </w:pPr>
          <w:hyperlink w:anchor="_Toc57238974" w:history="1">
            <w:r w:rsidR="00E8020F" w:rsidRPr="00EA6D6D">
              <w:rPr>
                <w:rStyle w:val="Hipervnculo"/>
                <w:noProof/>
              </w:rPr>
              <w:t>Actividades iniciales</w:t>
            </w:r>
            <w:r w:rsidR="00E8020F">
              <w:rPr>
                <w:noProof/>
                <w:webHidden/>
              </w:rPr>
              <w:tab/>
            </w:r>
            <w:r w:rsidR="00E8020F">
              <w:rPr>
                <w:noProof/>
                <w:webHidden/>
              </w:rPr>
              <w:fldChar w:fldCharType="begin"/>
            </w:r>
            <w:r w:rsidR="00E8020F">
              <w:rPr>
                <w:noProof/>
                <w:webHidden/>
              </w:rPr>
              <w:instrText xml:space="preserve"> PAGEREF _Toc57238974 \h </w:instrText>
            </w:r>
            <w:r w:rsidR="00E8020F">
              <w:rPr>
                <w:noProof/>
                <w:webHidden/>
              </w:rPr>
            </w:r>
            <w:r w:rsidR="00E8020F">
              <w:rPr>
                <w:noProof/>
                <w:webHidden/>
              </w:rPr>
              <w:fldChar w:fldCharType="separate"/>
            </w:r>
            <w:r w:rsidR="002B5954">
              <w:rPr>
                <w:noProof/>
                <w:webHidden/>
              </w:rPr>
              <w:t>8</w:t>
            </w:r>
            <w:r w:rsidR="00E8020F">
              <w:rPr>
                <w:noProof/>
                <w:webHidden/>
              </w:rPr>
              <w:fldChar w:fldCharType="end"/>
            </w:r>
          </w:hyperlink>
        </w:p>
        <w:p w14:paraId="60C2D995" w14:textId="6EEB5649" w:rsidR="00E8020F" w:rsidRDefault="00B943B7">
          <w:pPr>
            <w:pStyle w:val="TDC2"/>
            <w:tabs>
              <w:tab w:val="right" w:leader="dot" w:pos="10070"/>
            </w:tabs>
            <w:rPr>
              <w:rFonts w:eastAsiaTheme="minorEastAsia"/>
              <w:noProof/>
              <w:sz w:val="22"/>
              <w:lang w:eastAsia="es-MX"/>
            </w:rPr>
          </w:pPr>
          <w:hyperlink w:anchor="_Toc57238975" w:history="1">
            <w:r w:rsidR="00E8020F" w:rsidRPr="00EA6D6D">
              <w:rPr>
                <w:rStyle w:val="Hipervnculo"/>
                <w:noProof/>
              </w:rPr>
              <w:t>Trello</w:t>
            </w:r>
            <w:r w:rsidR="00E8020F">
              <w:rPr>
                <w:noProof/>
                <w:webHidden/>
              </w:rPr>
              <w:tab/>
            </w:r>
            <w:r w:rsidR="00E8020F">
              <w:rPr>
                <w:noProof/>
                <w:webHidden/>
              </w:rPr>
              <w:fldChar w:fldCharType="begin"/>
            </w:r>
            <w:r w:rsidR="00E8020F">
              <w:rPr>
                <w:noProof/>
                <w:webHidden/>
              </w:rPr>
              <w:instrText xml:space="preserve"> PAGEREF _Toc57238975 \h </w:instrText>
            </w:r>
            <w:r w:rsidR="00E8020F">
              <w:rPr>
                <w:noProof/>
                <w:webHidden/>
              </w:rPr>
            </w:r>
            <w:r w:rsidR="00E8020F">
              <w:rPr>
                <w:noProof/>
                <w:webHidden/>
              </w:rPr>
              <w:fldChar w:fldCharType="separate"/>
            </w:r>
            <w:r w:rsidR="002B5954">
              <w:rPr>
                <w:noProof/>
                <w:webHidden/>
              </w:rPr>
              <w:t>8</w:t>
            </w:r>
            <w:r w:rsidR="00E8020F">
              <w:rPr>
                <w:noProof/>
                <w:webHidden/>
              </w:rPr>
              <w:fldChar w:fldCharType="end"/>
            </w:r>
          </w:hyperlink>
        </w:p>
        <w:p w14:paraId="2E221A46" w14:textId="7E693044" w:rsidR="00E8020F" w:rsidRDefault="00B943B7">
          <w:pPr>
            <w:pStyle w:val="TDC2"/>
            <w:tabs>
              <w:tab w:val="right" w:leader="dot" w:pos="10070"/>
            </w:tabs>
            <w:rPr>
              <w:rFonts w:eastAsiaTheme="minorEastAsia"/>
              <w:noProof/>
              <w:sz w:val="22"/>
              <w:lang w:eastAsia="es-MX"/>
            </w:rPr>
          </w:pPr>
          <w:hyperlink w:anchor="_Toc57238976" w:history="1">
            <w:r w:rsidR="00E8020F" w:rsidRPr="00EA6D6D">
              <w:rPr>
                <w:rStyle w:val="Hipervnculo"/>
                <w:noProof/>
              </w:rPr>
              <w:t>Diagramas UML y Secuencia</w:t>
            </w:r>
            <w:r w:rsidR="00E8020F">
              <w:rPr>
                <w:noProof/>
                <w:webHidden/>
              </w:rPr>
              <w:tab/>
            </w:r>
            <w:r w:rsidR="00E8020F">
              <w:rPr>
                <w:noProof/>
                <w:webHidden/>
              </w:rPr>
              <w:fldChar w:fldCharType="begin"/>
            </w:r>
            <w:r w:rsidR="00E8020F">
              <w:rPr>
                <w:noProof/>
                <w:webHidden/>
              </w:rPr>
              <w:instrText xml:space="preserve"> PAGEREF _Toc57238976 \h </w:instrText>
            </w:r>
            <w:r w:rsidR="00E8020F">
              <w:rPr>
                <w:noProof/>
                <w:webHidden/>
              </w:rPr>
            </w:r>
            <w:r w:rsidR="00E8020F">
              <w:rPr>
                <w:noProof/>
                <w:webHidden/>
              </w:rPr>
              <w:fldChar w:fldCharType="separate"/>
            </w:r>
            <w:r w:rsidR="002B5954">
              <w:rPr>
                <w:noProof/>
                <w:webHidden/>
              </w:rPr>
              <w:t>10</w:t>
            </w:r>
            <w:r w:rsidR="00E8020F">
              <w:rPr>
                <w:noProof/>
                <w:webHidden/>
              </w:rPr>
              <w:fldChar w:fldCharType="end"/>
            </w:r>
          </w:hyperlink>
        </w:p>
        <w:p w14:paraId="6D56AD8B" w14:textId="1B72653D" w:rsidR="00E8020F" w:rsidRDefault="00B943B7">
          <w:pPr>
            <w:pStyle w:val="TDC1"/>
            <w:tabs>
              <w:tab w:val="right" w:leader="dot" w:pos="10070"/>
            </w:tabs>
            <w:rPr>
              <w:rFonts w:eastAsiaTheme="minorEastAsia"/>
              <w:noProof/>
              <w:sz w:val="22"/>
              <w:lang w:eastAsia="es-MX"/>
            </w:rPr>
          </w:pPr>
          <w:hyperlink w:anchor="_Toc57238977" w:history="1">
            <w:r w:rsidR="00E8020F" w:rsidRPr="00EA6D6D">
              <w:rPr>
                <w:rStyle w:val="Hipervnculo"/>
                <w:noProof/>
              </w:rPr>
              <w:t>Propósito</w:t>
            </w:r>
            <w:r w:rsidR="00E8020F">
              <w:rPr>
                <w:noProof/>
                <w:webHidden/>
              </w:rPr>
              <w:tab/>
            </w:r>
            <w:r w:rsidR="00E8020F">
              <w:rPr>
                <w:noProof/>
                <w:webHidden/>
              </w:rPr>
              <w:fldChar w:fldCharType="begin"/>
            </w:r>
            <w:r w:rsidR="00E8020F">
              <w:rPr>
                <w:noProof/>
                <w:webHidden/>
              </w:rPr>
              <w:instrText xml:space="preserve"> PAGEREF _Toc57238977 \h </w:instrText>
            </w:r>
            <w:r w:rsidR="00E8020F">
              <w:rPr>
                <w:noProof/>
                <w:webHidden/>
              </w:rPr>
            </w:r>
            <w:r w:rsidR="00E8020F">
              <w:rPr>
                <w:noProof/>
                <w:webHidden/>
              </w:rPr>
              <w:fldChar w:fldCharType="separate"/>
            </w:r>
            <w:r w:rsidR="002B5954">
              <w:rPr>
                <w:noProof/>
                <w:webHidden/>
              </w:rPr>
              <w:t>12</w:t>
            </w:r>
            <w:r w:rsidR="00E8020F">
              <w:rPr>
                <w:noProof/>
                <w:webHidden/>
              </w:rPr>
              <w:fldChar w:fldCharType="end"/>
            </w:r>
          </w:hyperlink>
        </w:p>
        <w:p w14:paraId="314C9D97" w14:textId="0BEACC31" w:rsidR="00E8020F" w:rsidRDefault="00B943B7">
          <w:pPr>
            <w:pStyle w:val="TDC1"/>
            <w:tabs>
              <w:tab w:val="right" w:leader="dot" w:pos="10070"/>
            </w:tabs>
            <w:rPr>
              <w:rFonts w:eastAsiaTheme="minorEastAsia"/>
              <w:noProof/>
              <w:sz w:val="22"/>
              <w:lang w:eastAsia="es-MX"/>
            </w:rPr>
          </w:pPr>
          <w:hyperlink w:anchor="_Toc57238978" w:history="1">
            <w:r w:rsidR="00E8020F" w:rsidRPr="00EA6D6D">
              <w:rPr>
                <w:rStyle w:val="Hipervnculo"/>
                <w:noProof/>
              </w:rPr>
              <w:t>Alcance del producto / Software</w:t>
            </w:r>
            <w:r w:rsidR="00E8020F">
              <w:rPr>
                <w:noProof/>
                <w:webHidden/>
              </w:rPr>
              <w:tab/>
            </w:r>
            <w:r w:rsidR="00E8020F">
              <w:rPr>
                <w:noProof/>
                <w:webHidden/>
              </w:rPr>
              <w:fldChar w:fldCharType="begin"/>
            </w:r>
            <w:r w:rsidR="00E8020F">
              <w:rPr>
                <w:noProof/>
                <w:webHidden/>
              </w:rPr>
              <w:instrText xml:space="preserve"> PAGEREF _Toc57238978 \h </w:instrText>
            </w:r>
            <w:r w:rsidR="00E8020F">
              <w:rPr>
                <w:noProof/>
                <w:webHidden/>
              </w:rPr>
            </w:r>
            <w:r w:rsidR="00E8020F">
              <w:rPr>
                <w:noProof/>
                <w:webHidden/>
              </w:rPr>
              <w:fldChar w:fldCharType="separate"/>
            </w:r>
            <w:r w:rsidR="002B5954">
              <w:rPr>
                <w:noProof/>
                <w:webHidden/>
              </w:rPr>
              <w:t>12</w:t>
            </w:r>
            <w:r w:rsidR="00E8020F">
              <w:rPr>
                <w:noProof/>
                <w:webHidden/>
              </w:rPr>
              <w:fldChar w:fldCharType="end"/>
            </w:r>
          </w:hyperlink>
        </w:p>
        <w:p w14:paraId="63467981" w14:textId="55396678" w:rsidR="00E8020F" w:rsidRDefault="00B943B7">
          <w:pPr>
            <w:pStyle w:val="TDC1"/>
            <w:tabs>
              <w:tab w:val="right" w:leader="dot" w:pos="10070"/>
            </w:tabs>
            <w:rPr>
              <w:rFonts w:eastAsiaTheme="minorEastAsia"/>
              <w:noProof/>
              <w:sz w:val="22"/>
              <w:lang w:eastAsia="es-MX"/>
            </w:rPr>
          </w:pPr>
          <w:hyperlink w:anchor="_Toc57238979" w:history="1">
            <w:r w:rsidR="00E8020F" w:rsidRPr="00EA6D6D">
              <w:rPr>
                <w:rStyle w:val="Hipervnculo"/>
                <w:noProof/>
              </w:rPr>
              <w:t>Referencias</w:t>
            </w:r>
            <w:r w:rsidR="00E8020F">
              <w:rPr>
                <w:noProof/>
                <w:webHidden/>
              </w:rPr>
              <w:tab/>
            </w:r>
            <w:r w:rsidR="00E8020F">
              <w:rPr>
                <w:noProof/>
                <w:webHidden/>
              </w:rPr>
              <w:fldChar w:fldCharType="begin"/>
            </w:r>
            <w:r w:rsidR="00E8020F">
              <w:rPr>
                <w:noProof/>
                <w:webHidden/>
              </w:rPr>
              <w:instrText xml:space="preserve"> PAGEREF _Toc57238979 \h </w:instrText>
            </w:r>
            <w:r w:rsidR="00E8020F">
              <w:rPr>
                <w:noProof/>
                <w:webHidden/>
              </w:rPr>
            </w:r>
            <w:r w:rsidR="00E8020F">
              <w:rPr>
                <w:noProof/>
                <w:webHidden/>
              </w:rPr>
              <w:fldChar w:fldCharType="separate"/>
            </w:r>
            <w:r w:rsidR="002B5954">
              <w:rPr>
                <w:noProof/>
                <w:webHidden/>
              </w:rPr>
              <w:t>12</w:t>
            </w:r>
            <w:r w:rsidR="00E8020F">
              <w:rPr>
                <w:noProof/>
                <w:webHidden/>
              </w:rPr>
              <w:fldChar w:fldCharType="end"/>
            </w:r>
          </w:hyperlink>
        </w:p>
        <w:p w14:paraId="21B026ED" w14:textId="6F9570BE" w:rsidR="00E8020F" w:rsidRDefault="00B943B7">
          <w:pPr>
            <w:pStyle w:val="TDC2"/>
            <w:tabs>
              <w:tab w:val="right" w:leader="dot" w:pos="10070"/>
            </w:tabs>
            <w:rPr>
              <w:rFonts w:eastAsiaTheme="minorEastAsia"/>
              <w:noProof/>
              <w:sz w:val="22"/>
              <w:lang w:eastAsia="es-MX"/>
            </w:rPr>
          </w:pPr>
          <w:hyperlink w:anchor="_Toc57238980" w:history="1">
            <w:r w:rsidR="00E8020F" w:rsidRPr="00EA6D6D">
              <w:rPr>
                <w:rStyle w:val="Hipervnculo"/>
                <w:noProof/>
              </w:rPr>
              <w:t>Angular:</w:t>
            </w:r>
            <w:r w:rsidR="00E8020F">
              <w:rPr>
                <w:noProof/>
                <w:webHidden/>
              </w:rPr>
              <w:tab/>
            </w:r>
            <w:r w:rsidR="00E8020F">
              <w:rPr>
                <w:noProof/>
                <w:webHidden/>
              </w:rPr>
              <w:fldChar w:fldCharType="begin"/>
            </w:r>
            <w:r w:rsidR="00E8020F">
              <w:rPr>
                <w:noProof/>
                <w:webHidden/>
              </w:rPr>
              <w:instrText xml:space="preserve"> PAGEREF _Toc57238980 \h </w:instrText>
            </w:r>
            <w:r w:rsidR="00E8020F">
              <w:rPr>
                <w:noProof/>
                <w:webHidden/>
              </w:rPr>
            </w:r>
            <w:r w:rsidR="00E8020F">
              <w:rPr>
                <w:noProof/>
                <w:webHidden/>
              </w:rPr>
              <w:fldChar w:fldCharType="separate"/>
            </w:r>
            <w:r w:rsidR="002B5954">
              <w:rPr>
                <w:noProof/>
                <w:webHidden/>
              </w:rPr>
              <w:t>12</w:t>
            </w:r>
            <w:r w:rsidR="00E8020F">
              <w:rPr>
                <w:noProof/>
                <w:webHidden/>
              </w:rPr>
              <w:fldChar w:fldCharType="end"/>
            </w:r>
          </w:hyperlink>
        </w:p>
        <w:p w14:paraId="7DD21C7F" w14:textId="1C6CFDEF" w:rsidR="00E8020F" w:rsidRDefault="00B943B7">
          <w:pPr>
            <w:pStyle w:val="TDC2"/>
            <w:tabs>
              <w:tab w:val="right" w:leader="dot" w:pos="10070"/>
            </w:tabs>
            <w:rPr>
              <w:rFonts w:eastAsiaTheme="minorEastAsia"/>
              <w:noProof/>
              <w:sz w:val="22"/>
              <w:lang w:eastAsia="es-MX"/>
            </w:rPr>
          </w:pPr>
          <w:hyperlink w:anchor="_Toc57238981" w:history="1">
            <w:r w:rsidR="00E8020F" w:rsidRPr="00EA6D6D">
              <w:rPr>
                <w:rStyle w:val="Hipervnculo"/>
                <w:noProof/>
              </w:rPr>
              <w:t>Handsome Table for Angular:</w:t>
            </w:r>
            <w:r w:rsidR="00E8020F">
              <w:rPr>
                <w:noProof/>
                <w:webHidden/>
              </w:rPr>
              <w:tab/>
            </w:r>
            <w:r w:rsidR="00E8020F">
              <w:rPr>
                <w:noProof/>
                <w:webHidden/>
              </w:rPr>
              <w:fldChar w:fldCharType="begin"/>
            </w:r>
            <w:r w:rsidR="00E8020F">
              <w:rPr>
                <w:noProof/>
                <w:webHidden/>
              </w:rPr>
              <w:instrText xml:space="preserve"> PAGEREF _Toc57238981 \h </w:instrText>
            </w:r>
            <w:r w:rsidR="00E8020F">
              <w:rPr>
                <w:noProof/>
                <w:webHidden/>
              </w:rPr>
            </w:r>
            <w:r w:rsidR="00E8020F">
              <w:rPr>
                <w:noProof/>
                <w:webHidden/>
              </w:rPr>
              <w:fldChar w:fldCharType="separate"/>
            </w:r>
            <w:r w:rsidR="002B5954">
              <w:rPr>
                <w:noProof/>
                <w:webHidden/>
              </w:rPr>
              <w:t>13</w:t>
            </w:r>
            <w:r w:rsidR="00E8020F">
              <w:rPr>
                <w:noProof/>
                <w:webHidden/>
              </w:rPr>
              <w:fldChar w:fldCharType="end"/>
            </w:r>
          </w:hyperlink>
        </w:p>
        <w:p w14:paraId="009C4281" w14:textId="3AA914C6" w:rsidR="00E8020F" w:rsidRDefault="00B943B7">
          <w:pPr>
            <w:pStyle w:val="TDC1"/>
            <w:tabs>
              <w:tab w:val="right" w:leader="dot" w:pos="10070"/>
            </w:tabs>
            <w:rPr>
              <w:rFonts w:eastAsiaTheme="minorEastAsia"/>
              <w:noProof/>
              <w:sz w:val="22"/>
              <w:lang w:eastAsia="es-MX"/>
            </w:rPr>
          </w:pPr>
          <w:hyperlink w:anchor="_Toc57238982" w:history="1">
            <w:r w:rsidR="00E8020F" w:rsidRPr="00EA6D6D">
              <w:rPr>
                <w:rStyle w:val="Hipervnculo"/>
                <w:noProof/>
              </w:rPr>
              <w:t>Funcionalidades del producto</w:t>
            </w:r>
            <w:r w:rsidR="00E8020F">
              <w:rPr>
                <w:noProof/>
                <w:webHidden/>
              </w:rPr>
              <w:tab/>
            </w:r>
            <w:r w:rsidR="00E8020F">
              <w:rPr>
                <w:noProof/>
                <w:webHidden/>
              </w:rPr>
              <w:fldChar w:fldCharType="begin"/>
            </w:r>
            <w:r w:rsidR="00E8020F">
              <w:rPr>
                <w:noProof/>
                <w:webHidden/>
              </w:rPr>
              <w:instrText xml:space="preserve"> PAGEREF _Toc57238982 \h </w:instrText>
            </w:r>
            <w:r w:rsidR="00E8020F">
              <w:rPr>
                <w:noProof/>
                <w:webHidden/>
              </w:rPr>
            </w:r>
            <w:r w:rsidR="00E8020F">
              <w:rPr>
                <w:noProof/>
                <w:webHidden/>
              </w:rPr>
              <w:fldChar w:fldCharType="separate"/>
            </w:r>
            <w:r w:rsidR="002B5954">
              <w:rPr>
                <w:noProof/>
                <w:webHidden/>
              </w:rPr>
              <w:t>13</w:t>
            </w:r>
            <w:r w:rsidR="00E8020F">
              <w:rPr>
                <w:noProof/>
                <w:webHidden/>
              </w:rPr>
              <w:fldChar w:fldCharType="end"/>
            </w:r>
          </w:hyperlink>
        </w:p>
        <w:p w14:paraId="05B006D7" w14:textId="186C35E7" w:rsidR="00E8020F" w:rsidRDefault="00B943B7">
          <w:pPr>
            <w:pStyle w:val="TDC1"/>
            <w:tabs>
              <w:tab w:val="right" w:leader="dot" w:pos="10070"/>
            </w:tabs>
            <w:rPr>
              <w:rFonts w:eastAsiaTheme="minorEastAsia"/>
              <w:noProof/>
              <w:sz w:val="22"/>
              <w:lang w:eastAsia="es-MX"/>
            </w:rPr>
          </w:pPr>
          <w:hyperlink w:anchor="_Toc57238983" w:history="1">
            <w:r w:rsidR="00E8020F" w:rsidRPr="00EA6D6D">
              <w:rPr>
                <w:rStyle w:val="Hipervnculo"/>
                <w:noProof/>
              </w:rPr>
              <w:t>Clases y características de usuarios</w:t>
            </w:r>
            <w:r w:rsidR="00E8020F">
              <w:rPr>
                <w:noProof/>
                <w:webHidden/>
              </w:rPr>
              <w:tab/>
            </w:r>
            <w:r w:rsidR="00E8020F">
              <w:rPr>
                <w:noProof/>
                <w:webHidden/>
              </w:rPr>
              <w:fldChar w:fldCharType="begin"/>
            </w:r>
            <w:r w:rsidR="00E8020F">
              <w:rPr>
                <w:noProof/>
                <w:webHidden/>
              </w:rPr>
              <w:instrText xml:space="preserve"> PAGEREF _Toc57238983 \h </w:instrText>
            </w:r>
            <w:r w:rsidR="00E8020F">
              <w:rPr>
                <w:noProof/>
                <w:webHidden/>
              </w:rPr>
            </w:r>
            <w:r w:rsidR="00E8020F">
              <w:rPr>
                <w:noProof/>
                <w:webHidden/>
              </w:rPr>
              <w:fldChar w:fldCharType="separate"/>
            </w:r>
            <w:r w:rsidR="002B5954">
              <w:rPr>
                <w:noProof/>
                <w:webHidden/>
              </w:rPr>
              <w:t>13</w:t>
            </w:r>
            <w:r w:rsidR="00E8020F">
              <w:rPr>
                <w:noProof/>
                <w:webHidden/>
              </w:rPr>
              <w:fldChar w:fldCharType="end"/>
            </w:r>
          </w:hyperlink>
        </w:p>
        <w:p w14:paraId="4D030D85" w14:textId="20936E63" w:rsidR="00E8020F" w:rsidRDefault="00B943B7">
          <w:pPr>
            <w:pStyle w:val="TDC1"/>
            <w:tabs>
              <w:tab w:val="right" w:leader="dot" w:pos="10070"/>
            </w:tabs>
            <w:rPr>
              <w:rFonts w:eastAsiaTheme="minorEastAsia"/>
              <w:noProof/>
              <w:sz w:val="22"/>
              <w:lang w:eastAsia="es-MX"/>
            </w:rPr>
          </w:pPr>
          <w:hyperlink w:anchor="_Toc57238984" w:history="1">
            <w:r w:rsidR="00E8020F" w:rsidRPr="00EA6D6D">
              <w:rPr>
                <w:rStyle w:val="Hipervnculo"/>
                <w:noProof/>
              </w:rPr>
              <w:t>Entorno operativo.</w:t>
            </w:r>
            <w:r w:rsidR="00E8020F">
              <w:rPr>
                <w:noProof/>
                <w:webHidden/>
              </w:rPr>
              <w:tab/>
            </w:r>
            <w:r w:rsidR="00E8020F">
              <w:rPr>
                <w:noProof/>
                <w:webHidden/>
              </w:rPr>
              <w:fldChar w:fldCharType="begin"/>
            </w:r>
            <w:r w:rsidR="00E8020F">
              <w:rPr>
                <w:noProof/>
                <w:webHidden/>
              </w:rPr>
              <w:instrText xml:space="preserve"> PAGEREF _Toc57238984 \h </w:instrText>
            </w:r>
            <w:r w:rsidR="00E8020F">
              <w:rPr>
                <w:noProof/>
                <w:webHidden/>
              </w:rPr>
            </w:r>
            <w:r w:rsidR="00E8020F">
              <w:rPr>
                <w:noProof/>
                <w:webHidden/>
              </w:rPr>
              <w:fldChar w:fldCharType="separate"/>
            </w:r>
            <w:r w:rsidR="002B5954">
              <w:rPr>
                <w:noProof/>
                <w:webHidden/>
              </w:rPr>
              <w:t>14</w:t>
            </w:r>
            <w:r w:rsidR="00E8020F">
              <w:rPr>
                <w:noProof/>
                <w:webHidden/>
              </w:rPr>
              <w:fldChar w:fldCharType="end"/>
            </w:r>
          </w:hyperlink>
        </w:p>
        <w:p w14:paraId="092A7B1F" w14:textId="09323ACE" w:rsidR="00E8020F" w:rsidRDefault="00B943B7">
          <w:pPr>
            <w:pStyle w:val="TDC1"/>
            <w:tabs>
              <w:tab w:val="right" w:leader="dot" w:pos="10070"/>
            </w:tabs>
            <w:rPr>
              <w:rFonts w:eastAsiaTheme="minorEastAsia"/>
              <w:noProof/>
              <w:sz w:val="22"/>
              <w:lang w:eastAsia="es-MX"/>
            </w:rPr>
          </w:pPr>
          <w:hyperlink w:anchor="_Toc57238985" w:history="1">
            <w:r w:rsidR="00E8020F" w:rsidRPr="00EA6D6D">
              <w:rPr>
                <w:rStyle w:val="Hipervnculo"/>
                <w:noProof/>
              </w:rPr>
              <w:t>Requerimientos funcionales</w:t>
            </w:r>
            <w:r w:rsidR="00E8020F">
              <w:rPr>
                <w:noProof/>
                <w:webHidden/>
              </w:rPr>
              <w:tab/>
            </w:r>
            <w:r w:rsidR="00E8020F">
              <w:rPr>
                <w:noProof/>
                <w:webHidden/>
              </w:rPr>
              <w:fldChar w:fldCharType="begin"/>
            </w:r>
            <w:r w:rsidR="00E8020F">
              <w:rPr>
                <w:noProof/>
                <w:webHidden/>
              </w:rPr>
              <w:instrText xml:space="preserve"> PAGEREF _Toc57238985 \h </w:instrText>
            </w:r>
            <w:r w:rsidR="00E8020F">
              <w:rPr>
                <w:noProof/>
                <w:webHidden/>
              </w:rPr>
            </w:r>
            <w:r w:rsidR="00E8020F">
              <w:rPr>
                <w:noProof/>
                <w:webHidden/>
              </w:rPr>
              <w:fldChar w:fldCharType="separate"/>
            </w:r>
            <w:r w:rsidR="002B5954">
              <w:rPr>
                <w:noProof/>
                <w:webHidden/>
              </w:rPr>
              <w:t>14</w:t>
            </w:r>
            <w:r w:rsidR="00E8020F">
              <w:rPr>
                <w:noProof/>
                <w:webHidden/>
              </w:rPr>
              <w:fldChar w:fldCharType="end"/>
            </w:r>
          </w:hyperlink>
        </w:p>
        <w:p w14:paraId="3DC219A5" w14:textId="026A9ECD" w:rsidR="00E8020F" w:rsidRDefault="00B943B7">
          <w:pPr>
            <w:pStyle w:val="TDC1"/>
            <w:tabs>
              <w:tab w:val="right" w:leader="dot" w:pos="10070"/>
            </w:tabs>
            <w:rPr>
              <w:rFonts w:eastAsiaTheme="minorEastAsia"/>
              <w:noProof/>
              <w:sz w:val="22"/>
              <w:lang w:eastAsia="es-MX"/>
            </w:rPr>
          </w:pPr>
          <w:hyperlink w:anchor="_Toc57238986" w:history="1">
            <w:r w:rsidR="00E8020F" w:rsidRPr="00EA6D6D">
              <w:rPr>
                <w:rStyle w:val="Hipervnculo"/>
                <w:noProof/>
              </w:rPr>
              <w:t>Reglas de negocio</w:t>
            </w:r>
            <w:r w:rsidR="00E8020F">
              <w:rPr>
                <w:noProof/>
                <w:webHidden/>
              </w:rPr>
              <w:tab/>
            </w:r>
            <w:r w:rsidR="00E8020F">
              <w:rPr>
                <w:noProof/>
                <w:webHidden/>
              </w:rPr>
              <w:fldChar w:fldCharType="begin"/>
            </w:r>
            <w:r w:rsidR="00E8020F">
              <w:rPr>
                <w:noProof/>
                <w:webHidden/>
              </w:rPr>
              <w:instrText xml:space="preserve"> PAGEREF _Toc57238986 \h </w:instrText>
            </w:r>
            <w:r w:rsidR="00E8020F">
              <w:rPr>
                <w:noProof/>
                <w:webHidden/>
              </w:rPr>
            </w:r>
            <w:r w:rsidR="00E8020F">
              <w:rPr>
                <w:noProof/>
                <w:webHidden/>
              </w:rPr>
              <w:fldChar w:fldCharType="separate"/>
            </w:r>
            <w:r w:rsidR="002B5954">
              <w:rPr>
                <w:noProof/>
                <w:webHidden/>
              </w:rPr>
              <w:t>15</w:t>
            </w:r>
            <w:r w:rsidR="00E8020F">
              <w:rPr>
                <w:noProof/>
                <w:webHidden/>
              </w:rPr>
              <w:fldChar w:fldCharType="end"/>
            </w:r>
          </w:hyperlink>
        </w:p>
        <w:p w14:paraId="5A5EB06C" w14:textId="6BECF52A" w:rsidR="00E8020F" w:rsidRDefault="00B943B7">
          <w:pPr>
            <w:pStyle w:val="TDC1"/>
            <w:tabs>
              <w:tab w:val="right" w:leader="dot" w:pos="10070"/>
            </w:tabs>
            <w:rPr>
              <w:rFonts w:eastAsiaTheme="minorEastAsia"/>
              <w:noProof/>
              <w:sz w:val="22"/>
              <w:lang w:eastAsia="es-MX"/>
            </w:rPr>
          </w:pPr>
          <w:hyperlink w:anchor="_Toc57238987" w:history="1">
            <w:r w:rsidR="00E8020F" w:rsidRPr="00EA6D6D">
              <w:rPr>
                <w:rStyle w:val="Hipervnculo"/>
                <w:noProof/>
              </w:rPr>
              <w:t>Requerimientos de interfaces externas</w:t>
            </w:r>
            <w:r w:rsidR="00E8020F">
              <w:rPr>
                <w:noProof/>
                <w:webHidden/>
              </w:rPr>
              <w:tab/>
            </w:r>
            <w:r w:rsidR="00E8020F">
              <w:rPr>
                <w:noProof/>
                <w:webHidden/>
              </w:rPr>
              <w:fldChar w:fldCharType="begin"/>
            </w:r>
            <w:r w:rsidR="00E8020F">
              <w:rPr>
                <w:noProof/>
                <w:webHidden/>
              </w:rPr>
              <w:instrText xml:space="preserve"> PAGEREF _Toc57238987 \h </w:instrText>
            </w:r>
            <w:r w:rsidR="00E8020F">
              <w:rPr>
                <w:noProof/>
                <w:webHidden/>
              </w:rPr>
            </w:r>
            <w:r w:rsidR="00E8020F">
              <w:rPr>
                <w:noProof/>
                <w:webHidden/>
              </w:rPr>
              <w:fldChar w:fldCharType="separate"/>
            </w:r>
            <w:r w:rsidR="002B5954">
              <w:rPr>
                <w:noProof/>
                <w:webHidden/>
              </w:rPr>
              <w:t>16</w:t>
            </w:r>
            <w:r w:rsidR="00E8020F">
              <w:rPr>
                <w:noProof/>
                <w:webHidden/>
              </w:rPr>
              <w:fldChar w:fldCharType="end"/>
            </w:r>
          </w:hyperlink>
        </w:p>
        <w:p w14:paraId="7DA30522" w14:textId="425094BE" w:rsidR="00E8020F" w:rsidRDefault="00B943B7">
          <w:pPr>
            <w:pStyle w:val="TDC2"/>
            <w:tabs>
              <w:tab w:val="right" w:leader="dot" w:pos="10070"/>
            </w:tabs>
            <w:rPr>
              <w:rFonts w:eastAsiaTheme="minorEastAsia"/>
              <w:noProof/>
              <w:sz w:val="22"/>
              <w:lang w:eastAsia="es-MX"/>
            </w:rPr>
          </w:pPr>
          <w:hyperlink w:anchor="_Toc57238988" w:history="1">
            <w:r w:rsidR="00E8020F" w:rsidRPr="00EA6D6D">
              <w:rPr>
                <w:rStyle w:val="Hipervnculo"/>
                <w:noProof/>
              </w:rPr>
              <w:t>Interfaces de usuario</w:t>
            </w:r>
            <w:r w:rsidR="00E8020F">
              <w:rPr>
                <w:noProof/>
                <w:webHidden/>
              </w:rPr>
              <w:tab/>
            </w:r>
            <w:r w:rsidR="00E8020F">
              <w:rPr>
                <w:noProof/>
                <w:webHidden/>
              </w:rPr>
              <w:fldChar w:fldCharType="begin"/>
            </w:r>
            <w:r w:rsidR="00E8020F">
              <w:rPr>
                <w:noProof/>
                <w:webHidden/>
              </w:rPr>
              <w:instrText xml:space="preserve"> PAGEREF _Toc57238988 \h </w:instrText>
            </w:r>
            <w:r w:rsidR="00E8020F">
              <w:rPr>
                <w:noProof/>
                <w:webHidden/>
              </w:rPr>
            </w:r>
            <w:r w:rsidR="00E8020F">
              <w:rPr>
                <w:noProof/>
                <w:webHidden/>
              </w:rPr>
              <w:fldChar w:fldCharType="separate"/>
            </w:r>
            <w:r w:rsidR="002B5954">
              <w:rPr>
                <w:noProof/>
                <w:webHidden/>
              </w:rPr>
              <w:t>16</w:t>
            </w:r>
            <w:r w:rsidR="00E8020F">
              <w:rPr>
                <w:noProof/>
                <w:webHidden/>
              </w:rPr>
              <w:fldChar w:fldCharType="end"/>
            </w:r>
          </w:hyperlink>
        </w:p>
        <w:p w14:paraId="7208EAC0" w14:textId="14B43BAB" w:rsidR="00E8020F" w:rsidRDefault="00B943B7">
          <w:pPr>
            <w:pStyle w:val="TDC2"/>
            <w:tabs>
              <w:tab w:val="right" w:leader="dot" w:pos="10070"/>
            </w:tabs>
            <w:rPr>
              <w:rFonts w:eastAsiaTheme="minorEastAsia"/>
              <w:noProof/>
              <w:sz w:val="22"/>
              <w:lang w:eastAsia="es-MX"/>
            </w:rPr>
          </w:pPr>
          <w:hyperlink w:anchor="_Toc57238989" w:history="1">
            <w:r w:rsidR="00E8020F" w:rsidRPr="00EA6D6D">
              <w:rPr>
                <w:rStyle w:val="Hipervnculo"/>
                <w:noProof/>
              </w:rPr>
              <w:t>Interfaces de hardware</w:t>
            </w:r>
            <w:r w:rsidR="00E8020F">
              <w:rPr>
                <w:noProof/>
                <w:webHidden/>
              </w:rPr>
              <w:tab/>
            </w:r>
            <w:r w:rsidR="00E8020F">
              <w:rPr>
                <w:noProof/>
                <w:webHidden/>
              </w:rPr>
              <w:fldChar w:fldCharType="begin"/>
            </w:r>
            <w:r w:rsidR="00E8020F">
              <w:rPr>
                <w:noProof/>
                <w:webHidden/>
              </w:rPr>
              <w:instrText xml:space="preserve"> PAGEREF _Toc57238989 \h </w:instrText>
            </w:r>
            <w:r w:rsidR="00E8020F">
              <w:rPr>
                <w:noProof/>
                <w:webHidden/>
              </w:rPr>
            </w:r>
            <w:r w:rsidR="00E8020F">
              <w:rPr>
                <w:noProof/>
                <w:webHidden/>
              </w:rPr>
              <w:fldChar w:fldCharType="separate"/>
            </w:r>
            <w:r w:rsidR="002B5954">
              <w:rPr>
                <w:noProof/>
                <w:webHidden/>
              </w:rPr>
              <w:t>16</w:t>
            </w:r>
            <w:r w:rsidR="00E8020F">
              <w:rPr>
                <w:noProof/>
                <w:webHidden/>
              </w:rPr>
              <w:fldChar w:fldCharType="end"/>
            </w:r>
          </w:hyperlink>
        </w:p>
        <w:p w14:paraId="5B22BC43" w14:textId="009B206D" w:rsidR="00E8020F" w:rsidRDefault="00B943B7">
          <w:pPr>
            <w:pStyle w:val="TDC2"/>
            <w:tabs>
              <w:tab w:val="right" w:leader="dot" w:pos="10070"/>
            </w:tabs>
            <w:rPr>
              <w:rFonts w:eastAsiaTheme="minorEastAsia"/>
              <w:noProof/>
              <w:sz w:val="22"/>
              <w:lang w:eastAsia="es-MX"/>
            </w:rPr>
          </w:pPr>
          <w:hyperlink w:anchor="_Toc57238990" w:history="1">
            <w:r w:rsidR="00E8020F" w:rsidRPr="00EA6D6D">
              <w:rPr>
                <w:rStyle w:val="Hipervnculo"/>
                <w:noProof/>
              </w:rPr>
              <w:t>Interfaces de software</w:t>
            </w:r>
            <w:r w:rsidR="00E8020F">
              <w:rPr>
                <w:noProof/>
                <w:webHidden/>
              </w:rPr>
              <w:tab/>
            </w:r>
            <w:r w:rsidR="00E8020F">
              <w:rPr>
                <w:noProof/>
                <w:webHidden/>
              </w:rPr>
              <w:fldChar w:fldCharType="begin"/>
            </w:r>
            <w:r w:rsidR="00E8020F">
              <w:rPr>
                <w:noProof/>
                <w:webHidden/>
              </w:rPr>
              <w:instrText xml:space="preserve"> PAGEREF _Toc57238990 \h </w:instrText>
            </w:r>
            <w:r w:rsidR="00E8020F">
              <w:rPr>
                <w:noProof/>
                <w:webHidden/>
              </w:rPr>
            </w:r>
            <w:r w:rsidR="00E8020F">
              <w:rPr>
                <w:noProof/>
                <w:webHidden/>
              </w:rPr>
              <w:fldChar w:fldCharType="separate"/>
            </w:r>
            <w:r w:rsidR="002B5954">
              <w:rPr>
                <w:noProof/>
                <w:webHidden/>
              </w:rPr>
              <w:t>16</w:t>
            </w:r>
            <w:r w:rsidR="00E8020F">
              <w:rPr>
                <w:noProof/>
                <w:webHidden/>
              </w:rPr>
              <w:fldChar w:fldCharType="end"/>
            </w:r>
          </w:hyperlink>
        </w:p>
        <w:p w14:paraId="5E9D4190" w14:textId="2674B786" w:rsidR="00E8020F" w:rsidRDefault="00B943B7">
          <w:pPr>
            <w:pStyle w:val="TDC2"/>
            <w:tabs>
              <w:tab w:val="right" w:leader="dot" w:pos="10070"/>
            </w:tabs>
            <w:rPr>
              <w:rFonts w:eastAsiaTheme="minorEastAsia"/>
              <w:noProof/>
              <w:sz w:val="22"/>
              <w:lang w:eastAsia="es-MX"/>
            </w:rPr>
          </w:pPr>
          <w:hyperlink w:anchor="_Toc57238991" w:history="1">
            <w:r w:rsidR="00E8020F" w:rsidRPr="00EA6D6D">
              <w:rPr>
                <w:rStyle w:val="Hipervnculo"/>
                <w:noProof/>
              </w:rPr>
              <w:t>Interfaces de comunicación</w:t>
            </w:r>
            <w:r w:rsidR="00E8020F">
              <w:rPr>
                <w:noProof/>
                <w:webHidden/>
              </w:rPr>
              <w:tab/>
            </w:r>
            <w:r w:rsidR="00E8020F">
              <w:rPr>
                <w:noProof/>
                <w:webHidden/>
              </w:rPr>
              <w:fldChar w:fldCharType="begin"/>
            </w:r>
            <w:r w:rsidR="00E8020F">
              <w:rPr>
                <w:noProof/>
                <w:webHidden/>
              </w:rPr>
              <w:instrText xml:space="preserve"> PAGEREF _Toc57238991 \h </w:instrText>
            </w:r>
            <w:r w:rsidR="00E8020F">
              <w:rPr>
                <w:noProof/>
                <w:webHidden/>
              </w:rPr>
            </w:r>
            <w:r w:rsidR="00E8020F">
              <w:rPr>
                <w:noProof/>
                <w:webHidden/>
              </w:rPr>
              <w:fldChar w:fldCharType="separate"/>
            </w:r>
            <w:r w:rsidR="002B5954">
              <w:rPr>
                <w:noProof/>
                <w:webHidden/>
              </w:rPr>
              <w:t>16</w:t>
            </w:r>
            <w:r w:rsidR="00E8020F">
              <w:rPr>
                <w:noProof/>
                <w:webHidden/>
              </w:rPr>
              <w:fldChar w:fldCharType="end"/>
            </w:r>
          </w:hyperlink>
        </w:p>
        <w:p w14:paraId="51E90861" w14:textId="3B2D72E6" w:rsidR="00E8020F" w:rsidRDefault="00B943B7">
          <w:pPr>
            <w:pStyle w:val="TDC1"/>
            <w:tabs>
              <w:tab w:val="right" w:leader="dot" w:pos="10070"/>
            </w:tabs>
            <w:rPr>
              <w:rFonts w:eastAsiaTheme="minorEastAsia"/>
              <w:noProof/>
              <w:sz w:val="22"/>
              <w:lang w:eastAsia="es-MX"/>
            </w:rPr>
          </w:pPr>
          <w:hyperlink w:anchor="_Toc57238992" w:history="1">
            <w:r w:rsidR="00E8020F" w:rsidRPr="00EA6D6D">
              <w:rPr>
                <w:rStyle w:val="Hipervnculo"/>
                <w:noProof/>
              </w:rPr>
              <w:t>Requerimientos no funcionales</w:t>
            </w:r>
            <w:r w:rsidR="00E8020F">
              <w:rPr>
                <w:noProof/>
                <w:webHidden/>
              </w:rPr>
              <w:tab/>
            </w:r>
            <w:r w:rsidR="00E8020F">
              <w:rPr>
                <w:noProof/>
                <w:webHidden/>
              </w:rPr>
              <w:fldChar w:fldCharType="begin"/>
            </w:r>
            <w:r w:rsidR="00E8020F">
              <w:rPr>
                <w:noProof/>
                <w:webHidden/>
              </w:rPr>
              <w:instrText xml:space="preserve"> PAGEREF _Toc57238992 \h </w:instrText>
            </w:r>
            <w:r w:rsidR="00E8020F">
              <w:rPr>
                <w:noProof/>
                <w:webHidden/>
              </w:rPr>
            </w:r>
            <w:r w:rsidR="00E8020F">
              <w:rPr>
                <w:noProof/>
                <w:webHidden/>
              </w:rPr>
              <w:fldChar w:fldCharType="separate"/>
            </w:r>
            <w:r w:rsidR="002B5954">
              <w:rPr>
                <w:noProof/>
                <w:webHidden/>
              </w:rPr>
              <w:t>17</w:t>
            </w:r>
            <w:r w:rsidR="00E8020F">
              <w:rPr>
                <w:noProof/>
                <w:webHidden/>
              </w:rPr>
              <w:fldChar w:fldCharType="end"/>
            </w:r>
          </w:hyperlink>
        </w:p>
        <w:p w14:paraId="73F34D9F" w14:textId="13DFFB38" w:rsidR="00E8020F" w:rsidRDefault="00B943B7">
          <w:pPr>
            <w:pStyle w:val="TDC1"/>
            <w:tabs>
              <w:tab w:val="right" w:leader="dot" w:pos="10070"/>
            </w:tabs>
            <w:rPr>
              <w:rFonts w:eastAsiaTheme="minorEastAsia"/>
              <w:noProof/>
              <w:sz w:val="22"/>
              <w:lang w:eastAsia="es-MX"/>
            </w:rPr>
          </w:pPr>
          <w:hyperlink w:anchor="_Toc57238993" w:history="1">
            <w:r w:rsidR="00E8020F" w:rsidRPr="00EA6D6D">
              <w:rPr>
                <w:rStyle w:val="Hipervnculo"/>
                <w:noProof/>
              </w:rPr>
              <w:t>Otros requerimientos</w:t>
            </w:r>
            <w:r w:rsidR="00E8020F">
              <w:rPr>
                <w:noProof/>
                <w:webHidden/>
              </w:rPr>
              <w:tab/>
            </w:r>
            <w:r w:rsidR="00E8020F">
              <w:rPr>
                <w:noProof/>
                <w:webHidden/>
              </w:rPr>
              <w:fldChar w:fldCharType="begin"/>
            </w:r>
            <w:r w:rsidR="00E8020F">
              <w:rPr>
                <w:noProof/>
                <w:webHidden/>
              </w:rPr>
              <w:instrText xml:space="preserve"> PAGEREF _Toc57238993 \h </w:instrText>
            </w:r>
            <w:r w:rsidR="00E8020F">
              <w:rPr>
                <w:noProof/>
                <w:webHidden/>
              </w:rPr>
            </w:r>
            <w:r w:rsidR="00E8020F">
              <w:rPr>
                <w:noProof/>
                <w:webHidden/>
              </w:rPr>
              <w:fldChar w:fldCharType="separate"/>
            </w:r>
            <w:r w:rsidR="002B5954">
              <w:rPr>
                <w:noProof/>
                <w:webHidden/>
              </w:rPr>
              <w:t>17</w:t>
            </w:r>
            <w:r w:rsidR="00E8020F">
              <w:rPr>
                <w:noProof/>
                <w:webHidden/>
              </w:rPr>
              <w:fldChar w:fldCharType="end"/>
            </w:r>
          </w:hyperlink>
        </w:p>
        <w:p w14:paraId="57F5CB8A" w14:textId="50AF8959" w:rsidR="00E8020F" w:rsidRDefault="00B943B7">
          <w:pPr>
            <w:pStyle w:val="TDC1"/>
            <w:tabs>
              <w:tab w:val="left" w:pos="660"/>
              <w:tab w:val="right" w:leader="dot" w:pos="10070"/>
            </w:tabs>
            <w:rPr>
              <w:rFonts w:eastAsiaTheme="minorEastAsia"/>
              <w:noProof/>
              <w:sz w:val="22"/>
              <w:lang w:eastAsia="es-MX"/>
            </w:rPr>
          </w:pPr>
          <w:hyperlink w:anchor="_Toc57238994" w:history="1">
            <w:r w:rsidR="00E8020F" w:rsidRPr="00EA6D6D">
              <w:rPr>
                <w:rStyle w:val="Hipervnculo"/>
                <w:noProof/>
              </w:rPr>
              <w:t>12.</w:t>
            </w:r>
            <w:r w:rsidR="00E8020F">
              <w:rPr>
                <w:rFonts w:eastAsiaTheme="minorEastAsia"/>
                <w:noProof/>
                <w:sz w:val="22"/>
                <w:lang w:eastAsia="es-MX"/>
              </w:rPr>
              <w:tab/>
            </w:r>
            <w:r w:rsidR="00E8020F" w:rsidRPr="00EA6D6D">
              <w:rPr>
                <w:rStyle w:val="Hipervnculo"/>
                <w:noProof/>
              </w:rPr>
              <w:t>Glosario</w:t>
            </w:r>
            <w:r w:rsidR="00E8020F">
              <w:rPr>
                <w:noProof/>
                <w:webHidden/>
              </w:rPr>
              <w:tab/>
            </w:r>
            <w:r w:rsidR="00E8020F">
              <w:rPr>
                <w:noProof/>
                <w:webHidden/>
              </w:rPr>
              <w:fldChar w:fldCharType="begin"/>
            </w:r>
            <w:r w:rsidR="00E8020F">
              <w:rPr>
                <w:noProof/>
                <w:webHidden/>
              </w:rPr>
              <w:instrText xml:space="preserve"> PAGEREF _Toc57238994 \h </w:instrText>
            </w:r>
            <w:r w:rsidR="00E8020F">
              <w:rPr>
                <w:noProof/>
                <w:webHidden/>
              </w:rPr>
            </w:r>
            <w:r w:rsidR="00E8020F">
              <w:rPr>
                <w:noProof/>
                <w:webHidden/>
              </w:rPr>
              <w:fldChar w:fldCharType="separate"/>
            </w:r>
            <w:r w:rsidR="002B5954">
              <w:rPr>
                <w:noProof/>
                <w:webHidden/>
              </w:rPr>
              <w:t>17</w:t>
            </w:r>
            <w:r w:rsidR="00E8020F">
              <w:rPr>
                <w:noProof/>
                <w:webHidden/>
              </w:rPr>
              <w:fldChar w:fldCharType="end"/>
            </w:r>
          </w:hyperlink>
        </w:p>
        <w:p w14:paraId="381C2BD9" w14:textId="0B8E53DD" w:rsidR="00BE365A" w:rsidRDefault="00BB05A6" w:rsidP="00E8020F">
          <w:pPr>
            <w:jc w:val="both"/>
            <w:rPr>
              <w:b/>
              <w:bCs/>
              <w:lang w:val="es-ES"/>
            </w:rPr>
          </w:pPr>
          <w:r>
            <w:rPr>
              <w:b/>
              <w:bCs/>
              <w:lang w:val="es-ES"/>
            </w:rPr>
            <w:fldChar w:fldCharType="end"/>
          </w:r>
        </w:p>
      </w:sdtContent>
    </w:sdt>
    <w:p w14:paraId="2BCAE8EB" w14:textId="77777777" w:rsidR="00BE365A" w:rsidRPr="00BE365A" w:rsidRDefault="00BE365A" w:rsidP="00E8020F">
      <w:pPr>
        <w:jc w:val="both"/>
        <w:rPr>
          <w:b/>
          <w:bCs/>
          <w:lang w:val="es-ES"/>
        </w:rPr>
      </w:pPr>
      <w:r>
        <w:rPr>
          <w:b/>
          <w:bCs/>
          <w:lang w:val="es-ES"/>
        </w:rPr>
        <w:br w:type="page"/>
      </w:r>
    </w:p>
    <w:p w14:paraId="5DA67716" w14:textId="77777777" w:rsidR="00B07597" w:rsidRDefault="00B07597" w:rsidP="00E8020F">
      <w:pPr>
        <w:pStyle w:val="Ttulo1"/>
        <w:jc w:val="both"/>
      </w:pPr>
      <w:bookmarkStart w:id="0" w:name="_Toc57238956"/>
      <w:r>
        <w:lastRenderedPageBreak/>
        <w:t>Historial de Versiones</w:t>
      </w:r>
      <w:bookmarkEnd w:id="0"/>
    </w:p>
    <w:tbl>
      <w:tblPr>
        <w:tblStyle w:val="Tablaconcuadrcula4-nfasis1"/>
        <w:tblW w:w="0" w:type="auto"/>
        <w:tblLook w:val="0420" w:firstRow="1" w:lastRow="0" w:firstColumn="0" w:lastColumn="0" w:noHBand="0" w:noVBand="1"/>
      </w:tblPr>
      <w:tblGrid>
        <w:gridCol w:w="2014"/>
        <w:gridCol w:w="2014"/>
        <w:gridCol w:w="2014"/>
        <w:gridCol w:w="2014"/>
        <w:gridCol w:w="2014"/>
      </w:tblGrid>
      <w:tr w:rsidR="004E36E5" w:rsidRPr="004E36E5" w14:paraId="41D0CB80" w14:textId="77777777" w:rsidTr="00633B60">
        <w:trPr>
          <w:cnfStyle w:val="100000000000" w:firstRow="1" w:lastRow="0" w:firstColumn="0" w:lastColumn="0" w:oddVBand="0" w:evenVBand="0" w:oddHBand="0" w:evenHBand="0" w:firstRowFirstColumn="0" w:firstRowLastColumn="0" w:lastRowFirstColumn="0" w:lastRowLastColumn="0"/>
        </w:trPr>
        <w:tc>
          <w:tcPr>
            <w:tcW w:w="2014" w:type="dxa"/>
          </w:tcPr>
          <w:p w14:paraId="72B99CA2" w14:textId="77777777" w:rsidR="004E36E5" w:rsidRPr="004E36E5" w:rsidRDefault="004E36E5" w:rsidP="00E8020F">
            <w:pPr>
              <w:jc w:val="both"/>
            </w:pPr>
            <w:r w:rsidRPr="004E36E5">
              <w:t>Fecha</w:t>
            </w:r>
          </w:p>
        </w:tc>
        <w:tc>
          <w:tcPr>
            <w:tcW w:w="2014" w:type="dxa"/>
          </w:tcPr>
          <w:p w14:paraId="55BAEDCF" w14:textId="77777777" w:rsidR="004E36E5" w:rsidRPr="004E36E5" w:rsidRDefault="004E36E5" w:rsidP="00E8020F">
            <w:pPr>
              <w:jc w:val="both"/>
            </w:pPr>
            <w:r w:rsidRPr="004E36E5">
              <w:t>Versión</w:t>
            </w:r>
          </w:p>
        </w:tc>
        <w:tc>
          <w:tcPr>
            <w:tcW w:w="2014" w:type="dxa"/>
          </w:tcPr>
          <w:p w14:paraId="7F41FAE2" w14:textId="77777777" w:rsidR="004E36E5" w:rsidRPr="004E36E5" w:rsidRDefault="004E36E5" w:rsidP="00E8020F">
            <w:pPr>
              <w:jc w:val="both"/>
            </w:pPr>
            <w:r w:rsidRPr="004E36E5">
              <w:t>Autor</w:t>
            </w:r>
          </w:p>
        </w:tc>
        <w:tc>
          <w:tcPr>
            <w:tcW w:w="2014" w:type="dxa"/>
          </w:tcPr>
          <w:p w14:paraId="2142A464" w14:textId="77777777" w:rsidR="004E36E5" w:rsidRPr="004E36E5" w:rsidRDefault="004E36E5" w:rsidP="00E8020F">
            <w:pPr>
              <w:jc w:val="both"/>
            </w:pPr>
            <w:r w:rsidRPr="004E36E5">
              <w:t>Organización</w:t>
            </w:r>
          </w:p>
        </w:tc>
        <w:tc>
          <w:tcPr>
            <w:tcW w:w="2014" w:type="dxa"/>
          </w:tcPr>
          <w:p w14:paraId="14A96693" w14:textId="77777777" w:rsidR="004E36E5" w:rsidRPr="004E36E5" w:rsidRDefault="004E36E5" w:rsidP="00E8020F">
            <w:pPr>
              <w:jc w:val="both"/>
            </w:pPr>
            <w:r w:rsidRPr="004E36E5">
              <w:t>Descripción</w:t>
            </w:r>
          </w:p>
        </w:tc>
      </w:tr>
      <w:tr w:rsidR="004E36E5" w:rsidRPr="004E36E5" w14:paraId="7799B80E" w14:textId="77777777" w:rsidTr="00633B60">
        <w:trPr>
          <w:cnfStyle w:val="000000100000" w:firstRow="0" w:lastRow="0" w:firstColumn="0" w:lastColumn="0" w:oddVBand="0" w:evenVBand="0" w:oddHBand="1" w:evenHBand="0" w:firstRowFirstColumn="0" w:firstRowLastColumn="0" w:lastRowFirstColumn="0" w:lastRowLastColumn="0"/>
        </w:trPr>
        <w:tc>
          <w:tcPr>
            <w:tcW w:w="2014" w:type="dxa"/>
          </w:tcPr>
          <w:p w14:paraId="021BCCE3" w14:textId="77777777" w:rsidR="004E36E5" w:rsidRPr="004E36E5" w:rsidRDefault="004E36E5" w:rsidP="00E8020F">
            <w:pPr>
              <w:jc w:val="both"/>
            </w:pPr>
            <w:r w:rsidRPr="004E36E5">
              <w:t>29/09/20</w:t>
            </w:r>
          </w:p>
        </w:tc>
        <w:tc>
          <w:tcPr>
            <w:tcW w:w="2014" w:type="dxa"/>
          </w:tcPr>
          <w:p w14:paraId="7F8FDCB4" w14:textId="77777777" w:rsidR="004E36E5" w:rsidRPr="004E36E5" w:rsidRDefault="004E36E5" w:rsidP="00E8020F">
            <w:pPr>
              <w:jc w:val="both"/>
            </w:pPr>
            <w:r w:rsidRPr="004E36E5">
              <w:t>1.0</w:t>
            </w:r>
          </w:p>
        </w:tc>
        <w:tc>
          <w:tcPr>
            <w:tcW w:w="2014" w:type="dxa"/>
          </w:tcPr>
          <w:p w14:paraId="4D12E718" w14:textId="77777777" w:rsidR="004E36E5" w:rsidRPr="004E36E5" w:rsidRDefault="004E36E5" w:rsidP="00E8020F">
            <w:pPr>
              <w:jc w:val="both"/>
            </w:pPr>
            <w:r w:rsidRPr="004E36E5">
              <w:t>Equipo</w:t>
            </w:r>
          </w:p>
        </w:tc>
        <w:tc>
          <w:tcPr>
            <w:tcW w:w="2014" w:type="dxa"/>
          </w:tcPr>
          <w:p w14:paraId="69385E4E" w14:textId="77777777" w:rsidR="004E36E5" w:rsidRPr="004E36E5" w:rsidRDefault="004E36E5" w:rsidP="00E8020F">
            <w:pPr>
              <w:jc w:val="both"/>
            </w:pPr>
            <w:r w:rsidRPr="004E36E5">
              <w:t>SOQUIPA</w:t>
            </w:r>
          </w:p>
        </w:tc>
        <w:tc>
          <w:tcPr>
            <w:tcW w:w="2014" w:type="dxa"/>
          </w:tcPr>
          <w:p w14:paraId="3286C754" w14:textId="77777777" w:rsidR="004E36E5" w:rsidRPr="004E36E5" w:rsidRDefault="004E36E5" w:rsidP="00E8020F">
            <w:pPr>
              <w:jc w:val="both"/>
            </w:pPr>
            <w:r w:rsidRPr="004E36E5">
              <w:t>Versión inicial</w:t>
            </w:r>
          </w:p>
        </w:tc>
      </w:tr>
      <w:tr w:rsidR="004E36E5" w:rsidRPr="004E36E5" w14:paraId="0207EC14" w14:textId="77777777" w:rsidTr="00633B60">
        <w:tc>
          <w:tcPr>
            <w:tcW w:w="2014" w:type="dxa"/>
          </w:tcPr>
          <w:p w14:paraId="5F36E96B" w14:textId="77777777" w:rsidR="004E36E5" w:rsidRPr="004E36E5" w:rsidRDefault="004E36E5" w:rsidP="00E8020F">
            <w:pPr>
              <w:jc w:val="both"/>
            </w:pPr>
            <w:r w:rsidRPr="004E36E5">
              <w:t>15/10/20</w:t>
            </w:r>
          </w:p>
        </w:tc>
        <w:tc>
          <w:tcPr>
            <w:tcW w:w="2014" w:type="dxa"/>
          </w:tcPr>
          <w:p w14:paraId="58A5A348" w14:textId="77777777" w:rsidR="004E36E5" w:rsidRPr="004E36E5" w:rsidRDefault="004E36E5" w:rsidP="00E8020F">
            <w:pPr>
              <w:jc w:val="both"/>
            </w:pPr>
            <w:r w:rsidRPr="004E36E5">
              <w:t>1.1</w:t>
            </w:r>
          </w:p>
        </w:tc>
        <w:tc>
          <w:tcPr>
            <w:tcW w:w="2014" w:type="dxa"/>
          </w:tcPr>
          <w:p w14:paraId="6575F332" w14:textId="77777777" w:rsidR="004E36E5" w:rsidRPr="004E36E5" w:rsidRDefault="004E36E5" w:rsidP="00E8020F">
            <w:pPr>
              <w:jc w:val="both"/>
            </w:pPr>
            <w:r w:rsidRPr="004E36E5">
              <w:t>Equipo</w:t>
            </w:r>
          </w:p>
        </w:tc>
        <w:tc>
          <w:tcPr>
            <w:tcW w:w="2014" w:type="dxa"/>
          </w:tcPr>
          <w:p w14:paraId="78FFB088" w14:textId="77777777" w:rsidR="004E36E5" w:rsidRPr="004E36E5" w:rsidRDefault="004E36E5" w:rsidP="00E8020F">
            <w:pPr>
              <w:jc w:val="both"/>
            </w:pPr>
            <w:r w:rsidRPr="004E36E5">
              <w:t>SOQUIPA</w:t>
            </w:r>
          </w:p>
        </w:tc>
        <w:tc>
          <w:tcPr>
            <w:tcW w:w="2014" w:type="dxa"/>
          </w:tcPr>
          <w:p w14:paraId="04245CC7" w14:textId="77777777" w:rsidR="004E36E5" w:rsidRPr="004E36E5" w:rsidRDefault="004E36E5" w:rsidP="00E8020F">
            <w:pPr>
              <w:jc w:val="both"/>
            </w:pPr>
            <w:r w:rsidRPr="004E36E5">
              <w:t xml:space="preserve">Versión </w:t>
            </w:r>
            <w:proofErr w:type="spellStart"/>
            <w:r w:rsidRPr="004E36E5">
              <w:t>Feedback</w:t>
            </w:r>
            <w:proofErr w:type="spellEnd"/>
          </w:p>
        </w:tc>
      </w:tr>
      <w:tr w:rsidR="004E36E5" w:rsidRPr="004E36E5" w14:paraId="5AF9E542" w14:textId="77777777" w:rsidTr="00633B60">
        <w:trPr>
          <w:cnfStyle w:val="000000100000" w:firstRow="0" w:lastRow="0" w:firstColumn="0" w:lastColumn="0" w:oddVBand="0" w:evenVBand="0" w:oddHBand="1" w:evenHBand="0" w:firstRowFirstColumn="0" w:firstRowLastColumn="0" w:lastRowFirstColumn="0" w:lastRowLastColumn="0"/>
        </w:trPr>
        <w:tc>
          <w:tcPr>
            <w:tcW w:w="2014" w:type="dxa"/>
          </w:tcPr>
          <w:p w14:paraId="04F86E12" w14:textId="77777777" w:rsidR="004E36E5" w:rsidRPr="004E36E5" w:rsidRDefault="004E36E5" w:rsidP="00E8020F">
            <w:pPr>
              <w:jc w:val="both"/>
            </w:pPr>
            <w:r w:rsidRPr="004E36E5">
              <w:t>21/10/20</w:t>
            </w:r>
          </w:p>
        </w:tc>
        <w:tc>
          <w:tcPr>
            <w:tcW w:w="2014" w:type="dxa"/>
          </w:tcPr>
          <w:p w14:paraId="49A361DC" w14:textId="77777777" w:rsidR="004E36E5" w:rsidRPr="004E36E5" w:rsidRDefault="004E36E5" w:rsidP="00E8020F">
            <w:pPr>
              <w:jc w:val="both"/>
            </w:pPr>
            <w:r w:rsidRPr="004E36E5">
              <w:t>1.2</w:t>
            </w:r>
          </w:p>
        </w:tc>
        <w:tc>
          <w:tcPr>
            <w:tcW w:w="2014" w:type="dxa"/>
          </w:tcPr>
          <w:p w14:paraId="1BEE2409" w14:textId="77777777" w:rsidR="004E36E5" w:rsidRPr="004E36E5" w:rsidRDefault="004E36E5" w:rsidP="00E8020F">
            <w:pPr>
              <w:jc w:val="both"/>
            </w:pPr>
            <w:r w:rsidRPr="004E36E5">
              <w:t>Equipo</w:t>
            </w:r>
          </w:p>
        </w:tc>
        <w:tc>
          <w:tcPr>
            <w:tcW w:w="2014" w:type="dxa"/>
          </w:tcPr>
          <w:p w14:paraId="19E91FC6" w14:textId="77777777" w:rsidR="004E36E5" w:rsidRPr="004E36E5" w:rsidRDefault="004E36E5" w:rsidP="00E8020F">
            <w:pPr>
              <w:jc w:val="both"/>
            </w:pPr>
            <w:r w:rsidRPr="004E36E5">
              <w:t>SOQUIPA</w:t>
            </w:r>
          </w:p>
        </w:tc>
        <w:tc>
          <w:tcPr>
            <w:tcW w:w="2014" w:type="dxa"/>
          </w:tcPr>
          <w:p w14:paraId="1F74B2BE" w14:textId="77777777" w:rsidR="004E36E5" w:rsidRPr="004E36E5" w:rsidRDefault="004E36E5" w:rsidP="00E8020F">
            <w:pPr>
              <w:jc w:val="both"/>
            </w:pPr>
            <w:r w:rsidRPr="004E36E5">
              <w:t>Versión Canvas</w:t>
            </w:r>
          </w:p>
        </w:tc>
      </w:tr>
      <w:tr w:rsidR="004E36E5" w:rsidRPr="004E36E5" w14:paraId="33F8D92D" w14:textId="77777777" w:rsidTr="00633B60">
        <w:tc>
          <w:tcPr>
            <w:tcW w:w="2014" w:type="dxa"/>
          </w:tcPr>
          <w:p w14:paraId="3FDD04B2" w14:textId="77777777" w:rsidR="004E36E5" w:rsidRPr="004E36E5" w:rsidRDefault="004E36E5" w:rsidP="00E8020F">
            <w:pPr>
              <w:jc w:val="both"/>
            </w:pPr>
            <w:r w:rsidRPr="004E36E5">
              <w:t>26/10/20</w:t>
            </w:r>
          </w:p>
        </w:tc>
        <w:tc>
          <w:tcPr>
            <w:tcW w:w="2014" w:type="dxa"/>
          </w:tcPr>
          <w:p w14:paraId="1D09F3D6" w14:textId="77777777" w:rsidR="004E36E5" w:rsidRPr="004E36E5" w:rsidRDefault="004E36E5" w:rsidP="00E8020F">
            <w:pPr>
              <w:jc w:val="both"/>
            </w:pPr>
            <w:r w:rsidRPr="004E36E5">
              <w:t>1.3</w:t>
            </w:r>
          </w:p>
        </w:tc>
        <w:tc>
          <w:tcPr>
            <w:tcW w:w="2014" w:type="dxa"/>
          </w:tcPr>
          <w:p w14:paraId="21DC240C" w14:textId="77777777" w:rsidR="004E36E5" w:rsidRPr="004E36E5" w:rsidRDefault="004E36E5" w:rsidP="00E8020F">
            <w:pPr>
              <w:jc w:val="both"/>
            </w:pPr>
            <w:r w:rsidRPr="004E36E5">
              <w:t>Equipo</w:t>
            </w:r>
          </w:p>
        </w:tc>
        <w:tc>
          <w:tcPr>
            <w:tcW w:w="2014" w:type="dxa"/>
          </w:tcPr>
          <w:p w14:paraId="155FA8E5" w14:textId="77777777" w:rsidR="004E36E5" w:rsidRPr="004E36E5" w:rsidRDefault="004E36E5" w:rsidP="00E8020F">
            <w:pPr>
              <w:jc w:val="both"/>
            </w:pPr>
            <w:r w:rsidRPr="004E36E5">
              <w:t>SOQUIPA</w:t>
            </w:r>
          </w:p>
        </w:tc>
        <w:tc>
          <w:tcPr>
            <w:tcW w:w="2014" w:type="dxa"/>
          </w:tcPr>
          <w:p w14:paraId="11DF0614" w14:textId="77777777" w:rsidR="004E36E5" w:rsidRPr="004E36E5" w:rsidRDefault="004E36E5" w:rsidP="00E8020F">
            <w:pPr>
              <w:jc w:val="both"/>
            </w:pPr>
            <w:r w:rsidRPr="004E36E5">
              <w:t>Versión EDT</w:t>
            </w:r>
          </w:p>
        </w:tc>
      </w:tr>
    </w:tbl>
    <w:p w14:paraId="2E13522B" w14:textId="77777777" w:rsidR="00B07597" w:rsidRDefault="00B07597" w:rsidP="00E8020F">
      <w:pPr>
        <w:pStyle w:val="Ttulo1"/>
        <w:jc w:val="both"/>
      </w:pPr>
      <w:bookmarkStart w:id="1" w:name="_Toc57238957"/>
      <w:r>
        <w:t>Información del Proyecto</w:t>
      </w:r>
      <w:bookmarkEnd w:id="1"/>
    </w:p>
    <w:tbl>
      <w:tblPr>
        <w:tblStyle w:val="Tablaconcuadrcula4-nfasis1"/>
        <w:tblW w:w="0" w:type="auto"/>
        <w:tblLook w:val="0420" w:firstRow="1" w:lastRow="0" w:firstColumn="0" w:lastColumn="0" w:noHBand="0" w:noVBand="1"/>
      </w:tblPr>
      <w:tblGrid>
        <w:gridCol w:w="5035"/>
        <w:gridCol w:w="5035"/>
      </w:tblGrid>
      <w:tr w:rsidR="004E36E5" w:rsidRPr="004E36E5" w14:paraId="4B874C9F" w14:textId="77777777" w:rsidTr="00633B60">
        <w:trPr>
          <w:cnfStyle w:val="100000000000" w:firstRow="1" w:lastRow="0" w:firstColumn="0" w:lastColumn="0" w:oddVBand="0" w:evenVBand="0" w:oddHBand="0" w:evenHBand="0" w:firstRowFirstColumn="0" w:firstRowLastColumn="0" w:lastRowFirstColumn="0" w:lastRowLastColumn="0"/>
        </w:trPr>
        <w:tc>
          <w:tcPr>
            <w:tcW w:w="5035" w:type="dxa"/>
          </w:tcPr>
          <w:p w14:paraId="72D12C71" w14:textId="77777777" w:rsidR="004E36E5" w:rsidRPr="004E36E5" w:rsidRDefault="004E36E5" w:rsidP="00E8020F">
            <w:pPr>
              <w:jc w:val="both"/>
            </w:pPr>
            <w:r w:rsidRPr="004E36E5">
              <w:t>Empresa / Organización</w:t>
            </w:r>
          </w:p>
        </w:tc>
        <w:tc>
          <w:tcPr>
            <w:tcW w:w="5035" w:type="dxa"/>
          </w:tcPr>
          <w:p w14:paraId="5DA2D9B8" w14:textId="77777777" w:rsidR="004E36E5" w:rsidRPr="004E36E5" w:rsidRDefault="004E36E5" w:rsidP="00E8020F">
            <w:pPr>
              <w:jc w:val="both"/>
            </w:pPr>
            <w:r w:rsidRPr="004E36E5">
              <w:t>SOQUIPA</w:t>
            </w:r>
          </w:p>
        </w:tc>
      </w:tr>
      <w:tr w:rsidR="004E36E5" w:rsidRPr="004E36E5" w14:paraId="33E4F9A0" w14:textId="77777777" w:rsidTr="00633B60">
        <w:trPr>
          <w:cnfStyle w:val="000000100000" w:firstRow="0" w:lastRow="0" w:firstColumn="0" w:lastColumn="0" w:oddVBand="0" w:evenVBand="0" w:oddHBand="1" w:evenHBand="0" w:firstRowFirstColumn="0" w:firstRowLastColumn="0" w:lastRowFirstColumn="0" w:lastRowLastColumn="0"/>
        </w:trPr>
        <w:tc>
          <w:tcPr>
            <w:tcW w:w="5035" w:type="dxa"/>
          </w:tcPr>
          <w:p w14:paraId="2093555E" w14:textId="77777777" w:rsidR="004E36E5" w:rsidRPr="004E36E5" w:rsidRDefault="004E36E5" w:rsidP="00E8020F">
            <w:pPr>
              <w:jc w:val="both"/>
            </w:pPr>
            <w:r w:rsidRPr="004E36E5">
              <w:t>Proyecto</w:t>
            </w:r>
          </w:p>
        </w:tc>
        <w:tc>
          <w:tcPr>
            <w:tcW w:w="5035" w:type="dxa"/>
          </w:tcPr>
          <w:p w14:paraId="4F3EB650" w14:textId="77777777" w:rsidR="004E36E5" w:rsidRPr="004E36E5" w:rsidRDefault="004E36E5" w:rsidP="00E8020F">
            <w:pPr>
              <w:jc w:val="both"/>
            </w:pPr>
            <w:r w:rsidRPr="004E36E5">
              <w:t>SSHEETS</w:t>
            </w:r>
          </w:p>
        </w:tc>
      </w:tr>
      <w:tr w:rsidR="004E36E5" w:rsidRPr="004E36E5" w14:paraId="372738E3" w14:textId="77777777" w:rsidTr="00633B60">
        <w:tc>
          <w:tcPr>
            <w:tcW w:w="5035" w:type="dxa"/>
          </w:tcPr>
          <w:p w14:paraId="72492B71" w14:textId="77777777" w:rsidR="004E36E5" w:rsidRPr="004E36E5" w:rsidRDefault="004E36E5" w:rsidP="00E8020F">
            <w:pPr>
              <w:jc w:val="both"/>
            </w:pPr>
            <w:r w:rsidRPr="004E36E5">
              <w:t>Fecha de preparación</w:t>
            </w:r>
          </w:p>
        </w:tc>
        <w:tc>
          <w:tcPr>
            <w:tcW w:w="5035" w:type="dxa"/>
          </w:tcPr>
          <w:p w14:paraId="7C14705A" w14:textId="77777777" w:rsidR="004E36E5" w:rsidRPr="004E36E5" w:rsidRDefault="004E36E5" w:rsidP="00E8020F">
            <w:pPr>
              <w:jc w:val="both"/>
            </w:pPr>
            <w:r w:rsidRPr="004E36E5">
              <w:t>AGO-29-20</w:t>
            </w:r>
          </w:p>
        </w:tc>
      </w:tr>
      <w:tr w:rsidR="004E36E5" w:rsidRPr="004E36E5" w14:paraId="4C8F5693" w14:textId="77777777" w:rsidTr="00633B60">
        <w:trPr>
          <w:cnfStyle w:val="000000100000" w:firstRow="0" w:lastRow="0" w:firstColumn="0" w:lastColumn="0" w:oddVBand="0" w:evenVBand="0" w:oddHBand="1" w:evenHBand="0" w:firstRowFirstColumn="0" w:firstRowLastColumn="0" w:lastRowFirstColumn="0" w:lastRowLastColumn="0"/>
        </w:trPr>
        <w:tc>
          <w:tcPr>
            <w:tcW w:w="5035" w:type="dxa"/>
          </w:tcPr>
          <w:p w14:paraId="76BE309B" w14:textId="77777777" w:rsidR="004E36E5" w:rsidRPr="004E36E5" w:rsidRDefault="004E36E5" w:rsidP="00E8020F">
            <w:pPr>
              <w:jc w:val="both"/>
            </w:pPr>
            <w:r w:rsidRPr="004E36E5">
              <w:t>Cliente</w:t>
            </w:r>
          </w:p>
        </w:tc>
        <w:tc>
          <w:tcPr>
            <w:tcW w:w="5035" w:type="dxa"/>
          </w:tcPr>
          <w:p w14:paraId="795BA9D5" w14:textId="77777777" w:rsidR="004E36E5" w:rsidRPr="004E36E5" w:rsidRDefault="004E36E5" w:rsidP="00E8020F">
            <w:pPr>
              <w:jc w:val="both"/>
            </w:pPr>
            <w:r w:rsidRPr="004E36E5">
              <w:t>Varios</w:t>
            </w:r>
          </w:p>
        </w:tc>
      </w:tr>
      <w:tr w:rsidR="004E36E5" w:rsidRPr="004E36E5" w14:paraId="28DCB0A0" w14:textId="77777777" w:rsidTr="00633B60">
        <w:tc>
          <w:tcPr>
            <w:tcW w:w="5035" w:type="dxa"/>
          </w:tcPr>
          <w:p w14:paraId="31F92B88" w14:textId="77777777" w:rsidR="004E36E5" w:rsidRPr="004E36E5" w:rsidRDefault="004E36E5" w:rsidP="00E8020F">
            <w:pPr>
              <w:jc w:val="both"/>
            </w:pPr>
            <w:r w:rsidRPr="004E36E5">
              <w:t>Patrocinador principal</w:t>
            </w:r>
          </w:p>
        </w:tc>
        <w:tc>
          <w:tcPr>
            <w:tcW w:w="5035" w:type="dxa"/>
          </w:tcPr>
          <w:p w14:paraId="3F07C9FC" w14:textId="77777777" w:rsidR="004E36E5" w:rsidRPr="004E36E5" w:rsidRDefault="004E36E5" w:rsidP="00E8020F">
            <w:pPr>
              <w:jc w:val="both"/>
            </w:pPr>
            <w:r w:rsidRPr="004E36E5">
              <w:t>N/A</w:t>
            </w:r>
          </w:p>
        </w:tc>
      </w:tr>
      <w:tr w:rsidR="004E36E5" w:rsidRPr="004E36E5" w14:paraId="6F96460F" w14:textId="77777777" w:rsidTr="00633B60">
        <w:trPr>
          <w:cnfStyle w:val="000000100000" w:firstRow="0" w:lastRow="0" w:firstColumn="0" w:lastColumn="0" w:oddVBand="0" w:evenVBand="0" w:oddHBand="1" w:evenHBand="0" w:firstRowFirstColumn="0" w:firstRowLastColumn="0" w:lastRowFirstColumn="0" w:lastRowLastColumn="0"/>
        </w:trPr>
        <w:tc>
          <w:tcPr>
            <w:tcW w:w="5035" w:type="dxa"/>
          </w:tcPr>
          <w:p w14:paraId="3570A911" w14:textId="77777777" w:rsidR="004E36E5" w:rsidRPr="004E36E5" w:rsidRDefault="004E36E5" w:rsidP="00E8020F">
            <w:pPr>
              <w:jc w:val="both"/>
            </w:pPr>
            <w:r w:rsidRPr="004E36E5">
              <w:t>Gerente / Líder de Proyecto</w:t>
            </w:r>
          </w:p>
        </w:tc>
        <w:tc>
          <w:tcPr>
            <w:tcW w:w="5035" w:type="dxa"/>
          </w:tcPr>
          <w:p w14:paraId="3E12BAD5" w14:textId="77777777" w:rsidR="004E36E5" w:rsidRPr="004E36E5" w:rsidRDefault="004E36E5" w:rsidP="00E8020F">
            <w:pPr>
              <w:jc w:val="both"/>
            </w:pPr>
            <w:r w:rsidRPr="004E36E5">
              <w:t>Luis Fernando Gonzales Pérez</w:t>
            </w:r>
          </w:p>
        </w:tc>
      </w:tr>
      <w:tr w:rsidR="004E36E5" w:rsidRPr="004E36E5" w14:paraId="0827D136" w14:textId="77777777" w:rsidTr="00633B60">
        <w:tc>
          <w:tcPr>
            <w:tcW w:w="5035" w:type="dxa"/>
          </w:tcPr>
          <w:p w14:paraId="730A8EA1" w14:textId="77777777" w:rsidR="004E36E5" w:rsidRPr="004E36E5" w:rsidRDefault="004E36E5" w:rsidP="00E8020F">
            <w:pPr>
              <w:jc w:val="both"/>
            </w:pPr>
            <w:r w:rsidRPr="004E36E5">
              <w:t>Gerente / Líder de Análisis de negocio y requerimientos</w:t>
            </w:r>
          </w:p>
        </w:tc>
        <w:tc>
          <w:tcPr>
            <w:tcW w:w="5035" w:type="dxa"/>
          </w:tcPr>
          <w:p w14:paraId="770EA6F4" w14:textId="77777777" w:rsidR="004E36E5" w:rsidRPr="004E36E5" w:rsidRDefault="004E36E5" w:rsidP="00E8020F">
            <w:pPr>
              <w:jc w:val="both"/>
            </w:pPr>
            <w:r w:rsidRPr="004E36E5">
              <w:t>Guillermo Antonio Li Martínez</w:t>
            </w:r>
          </w:p>
        </w:tc>
      </w:tr>
    </w:tbl>
    <w:p w14:paraId="66778524" w14:textId="77777777" w:rsidR="00B07597" w:rsidRDefault="00B07597" w:rsidP="00E8020F">
      <w:pPr>
        <w:pStyle w:val="Ttulo1"/>
        <w:jc w:val="both"/>
      </w:pPr>
      <w:bookmarkStart w:id="2" w:name="_Toc57238958"/>
      <w:r>
        <w:t>Aprobaciones</w:t>
      </w:r>
      <w:bookmarkEnd w:id="2"/>
    </w:p>
    <w:tbl>
      <w:tblPr>
        <w:tblStyle w:val="Tablaconcuadrcula4-nfasis1"/>
        <w:tblW w:w="0" w:type="auto"/>
        <w:tblLook w:val="0420" w:firstRow="1" w:lastRow="0" w:firstColumn="0" w:lastColumn="0" w:noHBand="0" w:noVBand="1"/>
      </w:tblPr>
      <w:tblGrid>
        <w:gridCol w:w="2014"/>
        <w:gridCol w:w="2014"/>
        <w:gridCol w:w="2014"/>
        <w:gridCol w:w="2014"/>
        <w:gridCol w:w="2014"/>
      </w:tblGrid>
      <w:tr w:rsidR="004E36E5" w:rsidRPr="004E36E5" w14:paraId="435561A7" w14:textId="77777777" w:rsidTr="00633B60">
        <w:trPr>
          <w:cnfStyle w:val="100000000000" w:firstRow="1" w:lastRow="0" w:firstColumn="0" w:lastColumn="0" w:oddVBand="0" w:evenVBand="0" w:oddHBand="0" w:evenHBand="0" w:firstRowFirstColumn="0" w:firstRowLastColumn="0" w:lastRowFirstColumn="0" w:lastRowLastColumn="0"/>
        </w:trPr>
        <w:tc>
          <w:tcPr>
            <w:tcW w:w="2014" w:type="dxa"/>
          </w:tcPr>
          <w:p w14:paraId="6755872C" w14:textId="77777777" w:rsidR="004E36E5" w:rsidRPr="004E36E5" w:rsidRDefault="004E36E5" w:rsidP="00E8020F">
            <w:pPr>
              <w:jc w:val="both"/>
            </w:pPr>
            <w:r w:rsidRPr="004E36E5">
              <w:t>Nombre y Apellido</w:t>
            </w:r>
          </w:p>
        </w:tc>
        <w:tc>
          <w:tcPr>
            <w:tcW w:w="2014" w:type="dxa"/>
          </w:tcPr>
          <w:p w14:paraId="572F85AA" w14:textId="77777777" w:rsidR="004E36E5" w:rsidRPr="004E36E5" w:rsidRDefault="004E36E5" w:rsidP="00E8020F">
            <w:pPr>
              <w:jc w:val="both"/>
            </w:pPr>
            <w:r w:rsidRPr="004E36E5">
              <w:t>Cargo</w:t>
            </w:r>
          </w:p>
        </w:tc>
        <w:tc>
          <w:tcPr>
            <w:tcW w:w="2014" w:type="dxa"/>
          </w:tcPr>
          <w:p w14:paraId="5527AD10" w14:textId="77777777" w:rsidR="004E36E5" w:rsidRPr="004E36E5" w:rsidRDefault="004E36E5" w:rsidP="00E8020F">
            <w:pPr>
              <w:jc w:val="both"/>
            </w:pPr>
            <w:r w:rsidRPr="004E36E5">
              <w:t>Departamento u Organización</w:t>
            </w:r>
          </w:p>
        </w:tc>
        <w:tc>
          <w:tcPr>
            <w:tcW w:w="2014" w:type="dxa"/>
          </w:tcPr>
          <w:p w14:paraId="6E2724A3" w14:textId="77777777" w:rsidR="004E36E5" w:rsidRPr="004E36E5" w:rsidRDefault="004E36E5" w:rsidP="00E8020F">
            <w:pPr>
              <w:jc w:val="both"/>
            </w:pPr>
            <w:r w:rsidRPr="004E36E5">
              <w:t>Fecha</w:t>
            </w:r>
          </w:p>
        </w:tc>
        <w:tc>
          <w:tcPr>
            <w:tcW w:w="2014" w:type="dxa"/>
          </w:tcPr>
          <w:p w14:paraId="6EB57BA5" w14:textId="77777777" w:rsidR="004E36E5" w:rsidRPr="004E36E5" w:rsidRDefault="004E36E5" w:rsidP="00E8020F">
            <w:pPr>
              <w:jc w:val="both"/>
            </w:pPr>
            <w:r w:rsidRPr="004E36E5">
              <w:t>Firma</w:t>
            </w:r>
          </w:p>
        </w:tc>
      </w:tr>
      <w:tr w:rsidR="004E36E5" w:rsidRPr="004E36E5" w14:paraId="751C9051" w14:textId="77777777" w:rsidTr="00633B60">
        <w:trPr>
          <w:cnfStyle w:val="000000100000" w:firstRow="0" w:lastRow="0" w:firstColumn="0" w:lastColumn="0" w:oddVBand="0" w:evenVBand="0" w:oddHBand="1" w:evenHBand="0" w:firstRowFirstColumn="0" w:firstRowLastColumn="0" w:lastRowFirstColumn="0" w:lastRowLastColumn="0"/>
        </w:trPr>
        <w:tc>
          <w:tcPr>
            <w:tcW w:w="2014" w:type="dxa"/>
          </w:tcPr>
          <w:p w14:paraId="3D900F1F" w14:textId="77777777" w:rsidR="004E36E5" w:rsidRPr="004E36E5" w:rsidRDefault="004E36E5" w:rsidP="00E8020F">
            <w:pPr>
              <w:jc w:val="both"/>
            </w:pPr>
            <w:r w:rsidRPr="004E36E5">
              <w:t>Guillermo Antonio Li Martínez</w:t>
            </w:r>
          </w:p>
        </w:tc>
        <w:tc>
          <w:tcPr>
            <w:tcW w:w="2014" w:type="dxa"/>
          </w:tcPr>
          <w:p w14:paraId="5AA0EEBA" w14:textId="77777777" w:rsidR="004E36E5" w:rsidRPr="004E36E5" w:rsidRDefault="004E36E5" w:rsidP="00E8020F">
            <w:pPr>
              <w:jc w:val="both"/>
            </w:pPr>
            <w:r w:rsidRPr="004E36E5">
              <w:t>Administrador</w:t>
            </w:r>
          </w:p>
        </w:tc>
        <w:tc>
          <w:tcPr>
            <w:tcW w:w="2014" w:type="dxa"/>
          </w:tcPr>
          <w:p w14:paraId="6AF346EF" w14:textId="77777777" w:rsidR="004E36E5" w:rsidRPr="004E36E5" w:rsidRDefault="004E36E5" w:rsidP="00E8020F">
            <w:pPr>
              <w:jc w:val="both"/>
            </w:pPr>
            <w:r w:rsidRPr="004E36E5">
              <w:t>REAH</w:t>
            </w:r>
          </w:p>
        </w:tc>
        <w:tc>
          <w:tcPr>
            <w:tcW w:w="2014" w:type="dxa"/>
          </w:tcPr>
          <w:p w14:paraId="11F53836" w14:textId="77777777" w:rsidR="004E36E5" w:rsidRPr="004E36E5" w:rsidRDefault="004E36E5" w:rsidP="00E8020F">
            <w:pPr>
              <w:jc w:val="both"/>
            </w:pPr>
            <w:r w:rsidRPr="004E36E5">
              <w:t>29/09/20</w:t>
            </w:r>
          </w:p>
        </w:tc>
        <w:tc>
          <w:tcPr>
            <w:tcW w:w="2014" w:type="dxa"/>
          </w:tcPr>
          <w:p w14:paraId="077A2CFD" w14:textId="77777777" w:rsidR="004E36E5" w:rsidRPr="004E36E5" w:rsidRDefault="004E36E5" w:rsidP="00E8020F">
            <w:pPr>
              <w:jc w:val="both"/>
            </w:pPr>
          </w:p>
        </w:tc>
      </w:tr>
      <w:tr w:rsidR="004E36E5" w:rsidRPr="004E36E5" w14:paraId="46825777" w14:textId="77777777" w:rsidTr="00633B60">
        <w:tc>
          <w:tcPr>
            <w:tcW w:w="2014" w:type="dxa"/>
          </w:tcPr>
          <w:p w14:paraId="63D96C49" w14:textId="77777777" w:rsidR="004E36E5" w:rsidRPr="004E36E5" w:rsidRDefault="004E36E5" w:rsidP="00E8020F">
            <w:pPr>
              <w:jc w:val="both"/>
            </w:pPr>
            <w:r w:rsidRPr="004E36E5">
              <w:t>Luis Fernando Gonzales Pérez</w:t>
            </w:r>
          </w:p>
        </w:tc>
        <w:tc>
          <w:tcPr>
            <w:tcW w:w="2014" w:type="dxa"/>
          </w:tcPr>
          <w:p w14:paraId="271C05E9" w14:textId="77777777" w:rsidR="004E36E5" w:rsidRPr="004E36E5" w:rsidRDefault="004E36E5" w:rsidP="00E8020F">
            <w:pPr>
              <w:jc w:val="both"/>
            </w:pPr>
            <w:r w:rsidRPr="004E36E5">
              <w:t>Desarrollador</w:t>
            </w:r>
          </w:p>
        </w:tc>
        <w:tc>
          <w:tcPr>
            <w:tcW w:w="2014" w:type="dxa"/>
          </w:tcPr>
          <w:p w14:paraId="791B89DE" w14:textId="77777777" w:rsidR="004E36E5" w:rsidRPr="004E36E5" w:rsidRDefault="004E36E5" w:rsidP="00E8020F">
            <w:pPr>
              <w:jc w:val="both"/>
            </w:pPr>
            <w:r w:rsidRPr="004E36E5">
              <w:t>Programación</w:t>
            </w:r>
          </w:p>
        </w:tc>
        <w:tc>
          <w:tcPr>
            <w:tcW w:w="2014" w:type="dxa"/>
          </w:tcPr>
          <w:p w14:paraId="3084FBC4" w14:textId="77777777" w:rsidR="004E36E5" w:rsidRPr="004E36E5" w:rsidRDefault="004E36E5" w:rsidP="00E8020F">
            <w:pPr>
              <w:jc w:val="both"/>
            </w:pPr>
            <w:r w:rsidRPr="004E36E5">
              <w:t>29/09/20</w:t>
            </w:r>
          </w:p>
        </w:tc>
        <w:tc>
          <w:tcPr>
            <w:tcW w:w="2014" w:type="dxa"/>
          </w:tcPr>
          <w:p w14:paraId="78BB5A41" w14:textId="77777777" w:rsidR="004E36E5" w:rsidRPr="004E36E5" w:rsidRDefault="004E36E5" w:rsidP="00E8020F">
            <w:pPr>
              <w:jc w:val="both"/>
            </w:pPr>
          </w:p>
        </w:tc>
      </w:tr>
    </w:tbl>
    <w:p w14:paraId="086CECFB" w14:textId="77777777" w:rsidR="00B07597" w:rsidRDefault="00B07597" w:rsidP="00E8020F">
      <w:pPr>
        <w:jc w:val="both"/>
      </w:pPr>
    </w:p>
    <w:p w14:paraId="55CC1EB7" w14:textId="77777777" w:rsidR="00B07597" w:rsidRDefault="00B07597" w:rsidP="00E8020F">
      <w:pPr>
        <w:pStyle w:val="Ttulo1"/>
        <w:jc w:val="both"/>
      </w:pPr>
      <w:bookmarkStart w:id="3" w:name="_Toc57238959"/>
      <w:r>
        <w:t>Anexo de diseños de desarrollo de Software</w:t>
      </w:r>
      <w:bookmarkEnd w:id="3"/>
    </w:p>
    <w:p w14:paraId="12C341E7" w14:textId="77777777" w:rsidR="00B07597" w:rsidRDefault="00B07597" w:rsidP="00E8020F">
      <w:pPr>
        <w:pStyle w:val="Ttulo2"/>
        <w:jc w:val="both"/>
      </w:pPr>
      <w:bookmarkStart w:id="4" w:name="_Toc57238960"/>
      <w:r>
        <w:t>Sistema de inventario Online</w:t>
      </w:r>
      <w:bookmarkEnd w:id="4"/>
    </w:p>
    <w:p w14:paraId="67C3F237" w14:textId="77777777" w:rsidR="00B07597" w:rsidRDefault="00B07597" w:rsidP="00E8020F">
      <w:pPr>
        <w:pStyle w:val="Ttulo3"/>
        <w:jc w:val="both"/>
      </w:pPr>
      <w:bookmarkStart w:id="5" w:name="_Toc57238961"/>
      <w:r>
        <w:t>Problemas</w:t>
      </w:r>
      <w:bookmarkEnd w:id="5"/>
    </w:p>
    <w:p w14:paraId="633003C4" w14:textId="77777777" w:rsidR="00B07597" w:rsidRDefault="00B07597" w:rsidP="00E8020F">
      <w:pPr>
        <w:jc w:val="both"/>
      </w:pPr>
      <w:r>
        <w:t>Una empresa se puede dedicar a varias cosas, pero la mayoría siempre llevará un sistema de inventario, en el estado de campeche muchas veces este trabajo se realiza a mano, imprimiendo un formato prediseñado por la empresa y que luego un empleado rellenar a mano, luego debe ser reescrito a computadora y se almacenan los datos en la computadora, pero también se archivan o desechan las hojas utilizadas.</w:t>
      </w:r>
    </w:p>
    <w:p w14:paraId="440D6399" w14:textId="77777777" w:rsidR="00B07597" w:rsidRDefault="00B07597" w:rsidP="00E8020F">
      <w:pPr>
        <w:jc w:val="both"/>
      </w:pPr>
    </w:p>
    <w:p w14:paraId="50B2C5EA" w14:textId="77777777" w:rsidR="00B07597" w:rsidRDefault="00B07597" w:rsidP="00E8020F">
      <w:pPr>
        <w:pStyle w:val="Ttulo3"/>
        <w:jc w:val="both"/>
      </w:pPr>
      <w:bookmarkStart w:id="6" w:name="_Toc57238962"/>
      <w:r>
        <w:t>Solución</w:t>
      </w:r>
      <w:bookmarkEnd w:id="6"/>
    </w:p>
    <w:p w14:paraId="3E6B2F29" w14:textId="77777777" w:rsidR="00E8020F" w:rsidRDefault="00B07597" w:rsidP="00E8020F">
      <w:pPr>
        <w:jc w:val="both"/>
      </w:pPr>
      <w:r>
        <w:t xml:space="preserve">Una aplicación que te permite generar tablas, estas serán personalizables, permiten diferentes formatos. </w:t>
      </w:r>
    </w:p>
    <w:p w14:paraId="7953174F" w14:textId="77777777" w:rsidR="00E8020F" w:rsidRDefault="00E8020F" w:rsidP="00E8020F">
      <w:pPr>
        <w:jc w:val="both"/>
      </w:pPr>
    </w:p>
    <w:p w14:paraId="755F79F8" w14:textId="30FD1D20" w:rsidR="00B07597" w:rsidRDefault="00B07597" w:rsidP="00E8020F">
      <w:pPr>
        <w:jc w:val="both"/>
      </w:pPr>
      <w:r>
        <w:t>El manejo de las tablas será estilo Excel, uso de celdas que pueden tener diferentes tipos de datos, formatos y operaciones.</w:t>
      </w:r>
    </w:p>
    <w:p w14:paraId="6AD728BC" w14:textId="77777777" w:rsidR="00B07597" w:rsidRDefault="00B07597" w:rsidP="00E8020F">
      <w:pPr>
        <w:jc w:val="both"/>
      </w:pPr>
    </w:p>
    <w:p w14:paraId="5B42A80F" w14:textId="77777777" w:rsidR="00B07597" w:rsidRDefault="00B07597" w:rsidP="00E8020F">
      <w:pPr>
        <w:pStyle w:val="Ttulo3"/>
        <w:jc w:val="both"/>
      </w:pPr>
      <w:bookmarkStart w:id="7" w:name="_Toc57238963"/>
      <w:r>
        <w:t>Clientes</w:t>
      </w:r>
      <w:bookmarkEnd w:id="7"/>
    </w:p>
    <w:p w14:paraId="273639B7" w14:textId="17F8D815" w:rsidR="00B07597" w:rsidRDefault="00B07597" w:rsidP="00E8020F">
      <w:pPr>
        <w:jc w:val="both"/>
      </w:pPr>
      <w:r>
        <w:t>Cualquier negocio que lleve un sistema de inventario</w:t>
      </w:r>
    </w:p>
    <w:p w14:paraId="40866D6E" w14:textId="77777777" w:rsidR="000867BA" w:rsidRDefault="000867BA" w:rsidP="00E8020F">
      <w:pPr>
        <w:jc w:val="both"/>
      </w:pPr>
    </w:p>
    <w:p w14:paraId="6650FB64" w14:textId="77777777" w:rsidR="00B07597" w:rsidRDefault="00B07597" w:rsidP="00E8020F">
      <w:pPr>
        <w:pStyle w:val="Ttulo3"/>
        <w:jc w:val="both"/>
      </w:pPr>
      <w:bookmarkStart w:id="8" w:name="_Toc57238964"/>
      <w:proofErr w:type="spellStart"/>
      <w:r>
        <w:t>Stakeholders</w:t>
      </w:r>
      <w:bookmarkEnd w:id="8"/>
      <w:proofErr w:type="spellEnd"/>
    </w:p>
    <w:p w14:paraId="4BC92A55" w14:textId="77777777" w:rsidR="00B07597" w:rsidRDefault="00B07597" w:rsidP="00E8020F">
      <w:pPr>
        <w:jc w:val="both"/>
      </w:pPr>
      <w:r>
        <w:t></w:t>
      </w:r>
      <w:r>
        <w:tab/>
        <w:t>Empresas nuevas</w:t>
      </w:r>
    </w:p>
    <w:p w14:paraId="7F69D425" w14:textId="77777777" w:rsidR="00B07597" w:rsidRDefault="00B07597" w:rsidP="00E8020F">
      <w:pPr>
        <w:jc w:val="both"/>
      </w:pPr>
      <w:r>
        <w:t></w:t>
      </w:r>
      <w:r>
        <w:tab/>
        <w:t>Empresas sin sistema de inventario</w:t>
      </w:r>
    </w:p>
    <w:p w14:paraId="19FC8468" w14:textId="77777777" w:rsidR="00B07597" w:rsidRDefault="00B07597" w:rsidP="00E8020F">
      <w:pPr>
        <w:jc w:val="both"/>
      </w:pPr>
    </w:p>
    <w:p w14:paraId="07705217" w14:textId="77777777" w:rsidR="00B07597" w:rsidRDefault="00B07597" w:rsidP="00E8020F">
      <w:pPr>
        <w:pStyle w:val="Ttulo3"/>
        <w:jc w:val="both"/>
      </w:pPr>
      <w:bookmarkStart w:id="9" w:name="_Toc57238965"/>
      <w:r>
        <w:t>Usuarios</w:t>
      </w:r>
      <w:bookmarkEnd w:id="9"/>
    </w:p>
    <w:p w14:paraId="7B09FAB1" w14:textId="1F1781F1" w:rsidR="00B07597" w:rsidRDefault="00B07597" w:rsidP="00E8020F">
      <w:pPr>
        <w:pStyle w:val="Prrafodelista"/>
        <w:numPr>
          <w:ilvl w:val="0"/>
          <w:numId w:val="7"/>
        </w:numPr>
        <w:jc w:val="both"/>
      </w:pPr>
      <w:r>
        <w:t>Personal de inventariado</w:t>
      </w:r>
    </w:p>
    <w:p w14:paraId="48E35D4C" w14:textId="407AD1F2" w:rsidR="00B07597" w:rsidRDefault="00B07597" w:rsidP="00E8020F">
      <w:pPr>
        <w:pStyle w:val="Prrafodelista"/>
        <w:numPr>
          <w:ilvl w:val="0"/>
          <w:numId w:val="7"/>
        </w:numPr>
        <w:jc w:val="both"/>
      </w:pPr>
      <w:r>
        <w:t>Repartidores</w:t>
      </w:r>
    </w:p>
    <w:p w14:paraId="557F1655" w14:textId="7F4A1F77" w:rsidR="00B07597" w:rsidRDefault="00B07597" w:rsidP="00E8020F">
      <w:pPr>
        <w:pStyle w:val="Prrafodelista"/>
        <w:numPr>
          <w:ilvl w:val="0"/>
          <w:numId w:val="7"/>
        </w:numPr>
        <w:jc w:val="both"/>
      </w:pPr>
      <w:r>
        <w:t>Personal de reabastecimiento</w:t>
      </w:r>
    </w:p>
    <w:p w14:paraId="0788A009" w14:textId="55C777B1" w:rsidR="00B07597" w:rsidRDefault="00B07597" w:rsidP="00E8020F">
      <w:pPr>
        <w:pStyle w:val="Prrafodelista"/>
        <w:numPr>
          <w:ilvl w:val="0"/>
          <w:numId w:val="7"/>
        </w:numPr>
        <w:jc w:val="both"/>
      </w:pPr>
      <w:r>
        <w:t>Gerentes</w:t>
      </w:r>
    </w:p>
    <w:p w14:paraId="1F7034FD" w14:textId="77777777" w:rsidR="00B07597" w:rsidRDefault="00B07597" w:rsidP="00E8020F">
      <w:pPr>
        <w:jc w:val="both"/>
      </w:pPr>
    </w:p>
    <w:p w14:paraId="2EAD9ED6" w14:textId="77777777" w:rsidR="00B07597" w:rsidRDefault="00B07597" w:rsidP="00E8020F">
      <w:pPr>
        <w:pStyle w:val="Ttulo3"/>
        <w:jc w:val="both"/>
      </w:pPr>
      <w:bookmarkStart w:id="10" w:name="_Toc57238966"/>
      <w:r>
        <w:t>Valor único</w:t>
      </w:r>
      <w:bookmarkEnd w:id="10"/>
    </w:p>
    <w:p w14:paraId="568AC9A2" w14:textId="74895DCF" w:rsidR="00B07597" w:rsidRDefault="00D5431D" w:rsidP="00E8020F">
      <w:pPr>
        <w:jc w:val="both"/>
      </w:pPr>
      <w:r w:rsidRPr="00D5431D">
        <w:t>El usuario tendrá la opción de personalizar el formato que él desee y se guardará dicha tabla para que pueda generarse con los logos de la empresa o cualquier tipo de información necesaria que no se integrará a la tabla como tal; también se le permita la opción de guardar firmas en formato digital con el uso de un dispositivo móvil (celular</w:t>
      </w:r>
      <w:r>
        <w:t xml:space="preserve"> o</w:t>
      </w:r>
      <w:r w:rsidRPr="00D5431D">
        <w:t xml:space="preserve"> table</w:t>
      </w:r>
      <w:r>
        <w:t>ta</w:t>
      </w:r>
      <w:r w:rsidRPr="00D5431D">
        <w:t>) para también colocar el resultado final de la hoja; estas hojas se guardarán en el dispositivo con la posibilidad de ser guardado en la nube para una mayor seguridad; sí el usuario desea imprimir los datos para que pueda archivar físicamente; con estás facilidades ahorraremos un espacio físico, obtendremos agilidad en la movilización digital de la tabla y ahorraremos un gasto enorme en uso de papel y tinta para la creación de las hojas si el usuario no desea imprimirlas.</w:t>
      </w:r>
    </w:p>
    <w:p w14:paraId="50E17490" w14:textId="77777777" w:rsidR="00D5431D" w:rsidRDefault="00D5431D" w:rsidP="00E8020F">
      <w:pPr>
        <w:jc w:val="both"/>
      </w:pPr>
    </w:p>
    <w:p w14:paraId="25663A39" w14:textId="77777777" w:rsidR="00B07597" w:rsidRDefault="00B07597" w:rsidP="00E8020F">
      <w:pPr>
        <w:pStyle w:val="Ttulo3"/>
        <w:jc w:val="both"/>
      </w:pPr>
      <w:bookmarkStart w:id="11" w:name="_Toc57238967"/>
      <w:r>
        <w:t>Nombre del proyecto</w:t>
      </w:r>
      <w:bookmarkEnd w:id="11"/>
    </w:p>
    <w:p w14:paraId="5DD46589" w14:textId="643D132A" w:rsidR="00B07597" w:rsidRDefault="00B07597" w:rsidP="00E8020F">
      <w:pPr>
        <w:jc w:val="both"/>
      </w:pPr>
      <w:r>
        <w:t>SSHEETS</w:t>
      </w:r>
    </w:p>
    <w:p w14:paraId="16152D25" w14:textId="77777777" w:rsidR="00E8020F" w:rsidRDefault="00E8020F" w:rsidP="00E8020F">
      <w:pPr>
        <w:jc w:val="both"/>
      </w:pPr>
    </w:p>
    <w:p w14:paraId="384827E4" w14:textId="77777777" w:rsidR="00B07597" w:rsidRDefault="00B07597" w:rsidP="00E8020F">
      <w:pPr>
        <w:pStyle w:val="Ttulo3"/>
        <w:jc w:val="both"/>
      </w:pPr>
      <w:bookmarkStart w:id="12" w:name="_Toc57238968"/>
      <w:proofErr w:type="spellStart"/>
      <w:r>
        <w:t>Milestones</w:t>
      </w:r>
      <w:bookmarkEnd w:id="12"/>
      <w:proofErr w:type="spellEnd"/>
    </w:p>
    <w:p w14:paraId="432F179E" w14:textId="77777777" w:rsidR="00B07597" w:rsidRDefault="00B07597" w:rsidP="00E8020F">
      <w:pPr>
        <w:jc w:val="both"/>
      </w:pPr>
      <w:r>
        <w:t>27/</w:t>
      </w:r>
      <w:proofErr w:type="spellStart"/>
      <w:r>
        <w:t>Sep</w:t>
      </w:r>
      <w:proofErr w:type="spellEnd"/>
      <w:r>
        <w:t>/2020 – 07/Dic/2020</w:t>
      </w:r>
    </w:p>
    <w:p w14:paraId="00A9CE50" w14:textId="77777777" w:rsidR="00B07597" w:rsidRDefault="00B07597" w:rsidP="00E8020F">
      <w:pPr>
        <w:jc w:val="both"/>
      </w:pPr>
    </w:p>
    <w:p w14:paraId="0D5C723C" w14:textId="77777777" w:rsidR="00B07597" w:rsidRDefault="00B07597" w:rsidP="00E8020F">
      <w:pPr>
        <w:pStyle w:val="Ttulo3"/>
        <w:jc w:val="both"/>
      </w:pPr>
      <w:bookmarkStart w:id="13" w:name="_Toc57238969"/>
      <w:proofErr w:type="spellStart"/>
      <w:r>
        <w:t>Actions</w:t>
      </w:r>
      <w:bookmarkEnd w:id="13"/>
      <w:proofErr w:type="spellEnd"/>
    </w:p>
    <w:p w14:paraId="2E9730DB" w14:textId="7630BA38" w:rsidR="00B07597" w:rsidRDefault="00B07597" w:rsidP="00E8020F">
      <w:pPr>
        <w:pStyle w:val="Prrafodelista"/>
        <w:numPr>
          <w:ilvl w:val="0"/>
          <w:numId w:val="8"/>
        </w:numPr>
        <w:jc w:val="both"/>
      </w:pPr>
      <w:r>
        <w:t xml:space="preserve">Planeación: </w:t>
      </w:r>
    </w:p>
    <w:p w14:paraId="793A045B" w14:textId="0C4E31BF" w:rsidR="00B07597" w:rsidRDefault="00B07597" w:rsidP="00E8020F">
      <w:pPr>
        <w:pStyle w:val="Prrafodelista"/>
        <w:numPr>
          <w:ilvl w:val="1"/>
          <w:numId w:val="8"/>
        </w:numPr>
        <w:jc w:val="both"/>
      </w:pPr>
      <w:r>
        <w:t>Estimación</w:t>
      </w:r>
    </w:p>
    <w:p w14:paraId="41C6017F" w14:textId="09D5030C" w:rsidR="00B07597" w:rsidRDefault="00B07597" w:rsidP="00E8020F">
      <w:pPr>
        <w:pStyle w:val="Prrafodelista"/>
        <w:numPr>
          <w:ilvl w:val="1"/>
          <w:numId w:val="8"/>
        </w:numPr>
        <w:jc w:val="both"/>
      </w:pPr>
      <w:r>
        <w:t>Programación (calendarización)</w:t>
      </w:r>
    </w:p>
    <w:p w14:paraId="64342CB1" w14:textId="34CD7E73" w:rsidR="00B07597" w:rsidRDefault="00B07597" w:rsidP="00E8020F">
      <w:pPr>
        <w:pStyle w:val="Prrafodelista"/>
        <w:numPr>
          <w:ilvl w:val="1"/>
          <w:numId w:val="8"/>
        </w:numPr>
        <w:jc w:val="both"/>
      </w:pPr>
      <w:r>
        <w:t>Análisis de riesgos</w:t>
      </w:r>
    </w:p>
    <w:p w14:paraId="40A36E0C" w14:textId="27D50751" w:rsidR="00B07597" w:rsidRDefault="00B07597" w:rsidP="00E8020F">
      <w:pPr>
        <w:pStyle w:val="Prrafodelista"/>
        <w:numPr>
          <w:ilvl w:val="0"/>
          <w:numId w:val="8"/>
        </w:numPr>
        <w:jc w:val="both"/>
      </w:pPr>
      <w:r>
        <w:t>Modelado:</w:t>
      </w:r>
    </w:p>
    <w:p w14:paraId="58C1A3D7" w14:textId="4CC3A4B4" w:rsidR="00B07597" w:rsidRDefault="00B07597" w:rsidP="00E8020F">
      <w:pPr>
        <w:pStyle w:val="Prrafodelista"/>
        <w:numPr>
          <w:ilvl w:val="1"/>
          <w:numId w:val="8"/>
        </w:numPr>
        <w:jc w:val="both"/>
      </w:pPr>
      <w:r>
        <w:t>Análisis</w:t>
      </w:r>
    </w:p>
    <w:p w14:paraId="17B75503" w14:textId="48E34744" w:rsidR="00B07597" w:rsidRDefault="00B07597" w:rsidP="00E8020F">
      <w:pPr>
        <w:pStyle w:val="Prrafodelista"/>
        <w:numPr>
          <w:ilvl w:val="1"/>
          <w:numId w:val="8"/>
        </w:numPr>
        <w:jc w:val="both"/>
      </w:pPr>
      <w:r>
        <w:t>Diseño</w:t>
      </w:r>
    </w:p>
    <w:p w14:paraId="6F4508C3" w14:textId="6E404935" w:rsidR="00B07597" w:rsidRDefault="00B07597" w:rsidP="00E8020F">
      <w:pPr>
        <w:pStyle w:val="Prrafodelista"/>
        <w:numPr>
          <w:ilvl w:val="0"/>
          <w:numId w:val="8"/>
        </w:numPr>
        <w:jc w:val="both"/>
      </w:pPr>
      <w:r>
        <w:t>Construcción:</w:t>
      </w:r>
    </w:p>
    <w:p w14:paraId="466E1547" w14:textId="5F2A67C1" w:rsidR="00B07597" w:rsidRDefault="00B07597" w:rsidP="00E8020F">
      <w:pPr>
        <w:pStyle w:val="Prrafodelista"/>
        <w:numPr>
          <w:ilvl w:val="1"/>
          <w:numId w:val="8"/>
        </w:numPr>
        <w:jc w:val="both"/>
      </w:pPr>
      <w:r>
        <w:t>Código (Programar)</w:t>
      </w:r>
    </w:p>
    <w:p w14:paraId="08332920" w14:textId="2542BEA0" w:rsidR="00B07597" w:rsidRDefault="00B07597" w:rsidP="00E8020F">
      <w:pPr>
        <w:pStyle w:val="Prrafodelista"/>
        <w:numPr>
          <w:ilvl w:val="1"/>
          <w:numId w:val="8"/>
        </w:numPr>
        <w:jc w:val="both"/>
      </w:pPr>
      <w:r>
        <w:t>Pruebas</w:t>
      </w:r>
    </w:p>
    <w:p w14:paraId="2DBD6C6B" w14:textId="0AFDD6E8" w:rsidR="00B07597" w:rsidRDefault="00B07597" w:rsidP="00E8020F">
      <w:pPr>
        <w:pStyle w:val="Prrafodelista"/>
        <w:numPr>
          <w:ilvl w:val="0"/>
          <w:numId w:val="8"/>
        </w:numPr>
        <w:jc w:val="both"/>
      </w:pPr>
      <w:r>
        <w:t>Despliegue:</w:t>
      </w:r>
    </w:p>
    <w:p w14:paraId="56F51CC3" w14:textId="42667731" w:rsidR="00B07597" w:rsidRDefault="00B07597" w:rsidP="00E8020F">
      <w:pPr>
        <w:pStyle w:val="Prrafodelista"/>
        <w:numPr>
          <w:ilvl w:val="1"/>
          <w:numId w:val="8"/>
        </w:numPr>
        <w:jc w:val="both"/>
      </w:pPr>
      <w:r>
        <w:t>Entrega</w:t>
      </w:r>
    </w:p>
    <w:p w14:paraId="145D4128" w14:textId="68E2BF54" w:rsidR="00B07597" w:rsidRDefault="00B07597" w:rsidP="00E8020F">
      <w:pPr>
        <w:pStyle w:val="Prrafodelista"/>
        <w:numPr>
          <w:ilvl w:val="1"/>
          <w:numId w:val="8"/>
        </w:numPr>
        <w:jc w:val="both"/>
      </w:pPr>
      <w:r>
        <w:t>Retroalimentación</w:t>
      </w:r>
    </w:p>
    <w:p w14:paraId="5899469D" w14:textId="77777777" w:rsidR="00B07597" w:rsidRDefault="00B07597" w:rsidP="00E8020F">
      <w:pPr>
        <w:jc w:val="both"/>
      </w:pPr>
    </w:p>
    <w:p w14:paraId="0B36DFE3" w14:textId="77777777" w:rsidR="00B07597" w:rsidRDefault="00B07597" w:rsidP="00E8020F">
      <w:pPr>
        <w:pStyle w:val="Ttulo3"/>
        <w:jc w:val="both"/>
      </w:pPr>
      <w:bookmarkStart w:id="14" w:name="_Toc57238970"/>
      <w:r>
        <w:t>Feedbacks</w:t>
      </w:r>
      <w:bookmarkEnd w:id="14"/>
    </w:p>
    <w:p w14:paraId="5337BBB0" w14:textId="01D90F1E" w:rsidR="00B07597" w:rsidRDefault="00B07597" w:rsidP="00E8020F">
      <w:pPr>
        <w:pStyle w:val="Prrafodelista"/>
        <w:numPr>
          <w:ilvl w:val="0"/>
          <w:numId w:val="10"/>
        </w:numPr>
        <w:jc w:val="both"/>
      </w:pPr>
      <w:r>
        <w:t>¿Los artículos tienen un código SKU único? Depende del cliente</w:t>
      </w:r>
    </w:p>
    <w:p w14:paraId="1C283FEF" w14:textId="508117A4" w:rsidR="00B07597" w:rsidRDefault="00B07597" w:rsidP="00E8020F">
      <w:pPr>
        <w:pStyle w:val="Prrafodelista"/>
        <w:numPr>
          <w:ilvl w:val="0"/>
          <w:numId w:val="10"/>
        </w:numPr>
        <w:jc w:val="both"/>
      </w:pPr>
      <w:r>
        <w:t>¿Inventario y almacén? Solo inventario, es un sistema de almacenamiento de datos de inventario dinámico que reemplaza el uso de papeletas</w:t>
      </w:r>
    </w:p>
    <w:p w14:paraId="4F296401" w14:textId="686B44B6" w:rsidR="00B07597" w:rsidRDefault="00B07597" w:rsidP="00E8020F">
      <w:pPr>
        <w:pStyle w:val="Prrafodelista"/>
        <w:numPr>
          <w:ilvl w:val="0"/>
          <w:numId w:val="10"/>
        </w:numPr>
        <w:jc w:val="both"/>
      </w:pPr>
      <w:r>
        <w:t>¿Utilizará modelos matemáticos para administrar el almacén o solo es para guardar datos?</w:t>
      </w:r>
    </w:p>
    <w:p w14:paraId="01EE4C57" w14:textId="47A65B27" w:rsidR="00B07597" w:rsidRDefault="00B07597" w:rsidP="00E8020F">
      <w:pPr>
        <w:pStyle w:val="Prrafodelista"/>
        <w:numPr>
          <w:ilvl w:val="0"/>
          <w:numId w:val="10"/>
        </w:numPr>
        <w:jc w:val="both"/>
      </w:pPr>
      <w:r>
        <w:t>Solo es para guardar datos, no es un almacén o administrador de almacén</w:t>
      </w:r>
    </w:p>
    <w:p w14:paraId="2DF34E25" w14:textId="77777777" w:rsidR="00B07597" w:rsidRDefault="00B07597" w:rsidP="00E8020F">
      <w:pPr>
        <w:jc w:val="both"/>
      </w:pPr>
    </w:p>
    <w:p w14:paraId="6A099F2F" w14:textId="77777777" w:rsidR="00B07597" w:rsidRDefault="00B07597" w:rsidP="00E8020F">
      <w:pPr>
        <w:pStyle w:val="Ttulo1"/>
        <w:jc w:val="both"/>
      </w:pPr>
      <w:bookmarkStart w:id="15" w:name="_Toc57238971"/>
      <w:r>
        <w:lastRenderedPageBreak/>
        <w:t>Antecedente del proyecto</w:t>
      </w:r>
      <w:bookmarkEnd w:id="15"/>
    </w:p>
    <w:p w14:paraId="0E2CB255" w14:textId="77777777" w:rsidR="00B07597" w:rsidRDefault="00B07597" w:rsidP="00E8020F">
      <w:pPr>
        <w:pStyle w:val="Ttulo2"/>
        <w:jc w:val="both"/>
      </w:pPr>
      <w:bookmarkStart w:id="16" w:name="_Toc57238972"/>
      <w:r>
        <w:t>Canvas</w:t>
      </w:r>
      <w:bookmarkEnd w:id="16"/>
      <w:r>
        <w:t xml:space="preserve"> </w:t>
      </w:r>
    </w:p>
    <w:p w14:paraId="63C21BB4" w14:textId="540860FC" w:rsidR="00B07597" w:rsidRDefault="00524F34" w:rsidP="00E8020F">
      <w:pPr>
        <w:jc w:val="both"/>
      </w:pPr>
      <w:r>
        <w:rPr>
          <w:noProof/>
        </w:rPr>
        <w:drawing>
          <wp:inline distT="0" distB="0" distL="0" distR="0" wp14:anchorId="1E7665B9" wp14:editId="5390D48B">
            <wp:extent cx="6400800" cy="360108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00800" cy="3601085"/>
                    </a:xfrm>
                    <a:prstGeom prst="rect">
                      <a:avLst/>
                    </a:prstGeom>
                    <a:noFill/>
                    <a:ln>
                      <a:noFill/>
                    </a:ln>
                  </pic:spPr>
                </pic:pic>
              </a:graphicData>
            </a:graphic>
          </wp:inline>
        </w:drawing>
      </w:r>
    </w:p>
    <w:p w14:paraId="0E74F6C7" w14:textId="77777777" w:rsidR="00524F34" w:rsidRDefault="00524F34" w:rsidP="00E8020F">
      <w:pPr>
        <w:jc w:val="both"/>
      </w:pPr>
    </w:p>
    <w:p w14:paraId="28ADA468" w14:textId="77777777" w:rsidR="00B07597" w:rsidRDefault="00B07597" w:rsidP="00E8020F">
      <w:pPr>
        <w:pStyle w:val="Ttulo1"/>
        <w:jc w:val="both"/>
      </w:pPr>
      <w:bookmarkStart w:id="17" w:name="_Toc57238973"/>
      <w:r>
        <w:lastRenderedPageBreak/>
        <w:t>Presentación del equipo</w:t>
      </w:r>
      <w:bookmarkEnd w:id="17"/>
    </w:p>
    <w:p w14:paraId="2888DF5B" w14:textId="3E1BA5B6" w:rsidR="00B07597" w:rsidRDefault="00524F34" w:rsidP="00E8020F">
      <w:pPr>
        <w:jc w:val="both"/>
      </w:pPr>
      <w:r>
        <w:rPr>
          <w:noProof/>
        </w:rPr>
        <w:drawing>
          <wp:inline distT="0" distB="0" distL="0" distR="0" wp14:anchorId="3F293177" wp14:editId="0858544B">
            <wp:extent cx="6400800" cy="3121025"/>
            <wp:effectExtent l="0" t="0" r="0" b="317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00800" cy="3121025"/>
                    </a:xfrm>
                    <a:prstGeom prst="rect">
                      <a:avLst/>
                    </a:prstGeom>
                    <a:noFill/>
                    <a:ln>
                      <a:noFill/>
                    </a:ln>
                  </pic:spPr>
                </pic:pic>
              </a:graphicData>
            </a:graphic>
          </wp:inline>
        </w:drawing>
      </w:r>
      <w:r>
        <w:rPr>
          <w:noProof/>
        </w:rPr>
        <w:drawing>
          <wp:inline distT="0" distB="0" distL="0" distR="0" wp14:anchorId="2A5B7D9B" wp14:editId="242D5DF5">
            <wp:extent cx="6400800" cy="314769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00800" cy="3147695"/>
                    </a:xfrm>
                    <a:prstGeom prst="rect">
                      <a:avLst/>
                    </a:prstGeom>
                    <a:noFill/>
                    <a:ln>
                      <a:noFill/>
                    </a:ln>
                  </pic:spPr>
                </pic:pic>
              </a:graphicData>
            </a:graphic>
          </wp:inline>
        </w:drawing>
      </w:r>
    </w:p>
    <w:p w14:paraId="443EA9F8" w14:textId="77777777" w:rsidR="00524F34" w:rsidRDefault="00524F34" w:rsidP="00E8020F">
      <w:pPr>
        <w:jc w:val="both"/>
      </w:pPr>
    </w:p>
    <w:p w14:paraId="25ED7B07" w14:textId="77777777" w:rsidR="00B07597" w:rsidRDefault="00B07597" w:rsidP="00E8020F">
      <w:pPr>
        <w:pStyle w:val="Ttulo1"/>
        <w:jc w:val="both"/>
      </w:pPr>
      <w:bookmarkStart w:id="18" w:name="_Toc57238974"/>
      <w:r>
        <w:lastRenderedPageBreak/>
        <w:t>Actividades iniciales</w:t>
      </w:r>
      <w:bookmarkEnd w:id="18"/>
    </w:p>
    <w:p w14:paraId="229594A3" w14:textId="77777777" w:rsidR="00B07597" w:rsidRDefault="00B07597" w:rsidP="00E8020F">
      <w:pPr>
        <w:pStyle w:val="Ttulo2"/>
        <w:jc w:val="both"/>
      </w:pPr>
      <w:bookmarkStart w:id="19" w:name="_Toc57238975"/>
      <w:r>
        <w:t>Trello</w:t>
      </w:r>
      <w:bookmarkEnd w:id="19"/>
    </w:p>
    <w:p w14:paraId="5F73E391" w14:textId="1C757D3D" w:rsidR="00B07597" w:rsidRDefault="00524F34" w:rsidP="00E8020F">
      <w:pPr>
        <w:jc w:val="both"/>
      </w:pPr>
      <w:r>
        <w:rPr>
          <w:noProof/>
        </w:rPr>
        <w:drawing>
          <wp:inline distT="0" distB="0" distL="0" distR="0" wp14:anchorId="12EE7D86" wp14:editId="21838B4D">
            <wp:extent cx="6400800" cy="3218815"/>
            <wp:effectExtent l="0" t="0" r="0" b="63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00800" cy="3218815"/>
                    </a:xfrm>
                    <a:prstGeom prst="rect">
                      <a:avLst/>
                    </a:prstGeom>
                    <a:noFill/>
                    <a:ln>
                      <a:noFill/>
                    </a:ln>
                  </pic:spPr>
                </pic:pic>
              </a:graphicData>
            </a:graphic>
          </wp:inline>
        </w:drawing>
      </w:r>
    </w:p>
    <w:p w14:paraId="7BEE0DE9" w14:textId="5ACB5BDF" w:rsidR="00B07597" w:rsidRDefault="00524F34" w:rsidP="00E8020F">
      <w:pPr>
        <w:jc w:val="both"/>
      </w:pPr>
      <w:r>
        <w:rPr>
          <w:noProof/>
        </w:rPr>
        <w:drawing>
          <wp:inline distT="0" distB="0" distL="0" distR="0" wp14:anchorId="62524BD4" wp14:editId="754CA9CF">
            <wp:extent cx="6400800" cy="322008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400800" cy="3220085"/>
                    </a:xfrm>
                    <a:prstGeom prst="rect">
                      <a:avLst/>
                    </a:prstGeom>
                    <a:noFill/>
                    <a:ln>
                      <a:noFill/>
                    </a:ln>
                  </pic:spPr>
                </pic:pic>
              </a:graphicData>
            </a:graphic>
          </wp:inline>
        </w:drawing>
      </w:r>
    </w:p>
    <w:p w14:paraId="20D74F70" w14:textId="0E0A5F5D" w:rsidR="00524F34" w:rsidRDefault="00C74EED" w:rsidP="00E8020F">
      <w:pPr>
        <w:jc w:val="both"/>
      </w:pPr>
      <w:r>
        <w:rPr>
          <w:noProof/>
        </w:rPr>
        <w:lastRenderedPageBreak/>
        <w:drawing>
          <wp:inline distT="0" distB="0" distL="0" distR="0" wp14:anchorId="02C8B15F" wp14:editId="68591E00">
            <wp:extent cx="6400800" cy="3218815"/>
            <wp:effectExtent l="0" t="0" r="0" b="63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00800" cy="3218815"/>
                    </a:xfrm>
                    <a:prstGeom prst="rect">
                      <a:avLst/>
                    </a:prstGeom>
                  </pic:spPr>
                </pic:pic>
              </a:graphicData>
            </a:graphic>
          </wp:inline>
        </w:drawing>
      </w:r>
    </w:p>
    <w:p w14:paraId="0665BADA" w14:textId="77777777" w:rsidR="00524F34" w:rsidRDefault="00524F34" w:rsidP="00E8020F">
      <w:pPr>
        <w:jc w:val="both"/>
      </w:pPr>
    </w:p>
    <w:p w14:paraId="5685482A" w14:textId="3FC02660" w:rsidR="00B07597" w:rsidRDefault="00B07597" w:rsidP="0008773A">
      <w:pPr>
        <w:pStyle w:val="Ttulo2"/>
      </w:pPr>
      <w:bookmarkStart w:id="20" w:name="_Toc57238976"/>
      <w:r>
        <w:lastRenderedPageBreak/>
        <w:t>Diagramas UML</w:t>
      </w:r>
      <w:bookmarkEnd w:id="20"/>
    </w:p>
    <w:p w14:paraId="498D0804" w14:textId="68AF3421" w:rsidR="0008773A" w:rsidRDefault="0008773A" w:rsidP="0008773A">
      <w:pPr>
        <w:pStyle w:val="Ttulo3"/>
      </w:pPr>
      <w:r>
        <w:t>Diagrama de caso de uso</w:t>
      </w:r>
    </w:p>
    <w:p w14:paraId="246FC88E" w14:textId="4B2CCBE3" w:rsidR="0008773A" w:rsidRDefault="00246FBB" w:rsidP="0008773A">
      <w:r>
        <w:rPr>
          <w:noProof/>
        </w:rPr>
        <w:drawing>
          <wp:inline distT="0" distB="0" distL="0" distR="0" wp14:anchorId="71A0A4BB" wp14:editId="6A4DF13E">
            <wp:extent cx="5899785" cy="5351145"/>
            <wp:effectExtent l="0" t="0" r="5715" b="190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99785" cy="5351145"/>
                    </a:xfrm>
                    <a:prstGeom prst="rect">
                      <a:avLst/>
                    </a:prstGeom>
                    <a:noFill/>
                    <a:ln>
                      <a:noFill/>
                    </a:ln>
                  </pic:spPr>
                </pic:pic>
              </a:graphicData>
            </a:graphic>
          </wp:inline>
        </w:drawing>
      </w:r>
    </w:p>
    <w:p w14:paraId="60459E3F" w14:textId="77777777" w:rsidR="0008773A" w:rsidRPr="0008773A" w:rsidRDefault="0008773A" w:rsidP="0008773A"/>
    <w:p w14:paraId="522E5B7B" w14:textId="623F36BE" w:rsidR="00B07597" w:rsidRDefault="0008773A" w:rsidP="0008773A">
      <w:pPr>
        <w:pStyle w:val="Ttulo3"/>
      </w:pPr>
      <w:r>
        <w:lastRenderedPageBreak/>
        <w:t>Diagrama de Secuencia</w:t>
      </w:r>
    </w:p>
    <w:p w14:paraId="577870EC" w14:textId="10DF23C0" w:rsidR="00B07597" w:rsidRDefault="00FD771D" w:rsidP="00E8020F">
      <w:pPr>
        <w:jc w:val="both"/>
      </w:pPr>
      <w:r>
        <w:rPr>
          <w:noProof/>
        </w:rPr>
        <w:drawing>
          <wp:inline distT="0" distB="0" distL="0" distR="0" wp14:anchorId="27CF47C1" wp14:editId="38710311">
            <wp:extent cx="6300000" cy="7988126"/>
            <wp:effectExtent l="0" t="0" r="571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00000" cy="7988126"/>
                    </a:xfrm>
                    <a:prstGeom prst="rect">
                      <a:avLst/>
                    </a:prstGeom>
                    <a:noFill/>
                    <a:ln>
                      <a:noFill/>
                    </a:ln>
                  </pic:spPr>
                </pic:pic>
              </a:graphicData>
            </a:graphic>
          </wp:inline>
        </w:drawing>
      </w:r>
    </w:p>
    <w:p w14:paraId="54C48A4C" w14:textId="77777777" w:rsidR="00FD771D" w:rsidRDefault="00FD771D" w:rsidP="00E8020F">
      <w:pPr>
        <w:jc w:val="both"/>
      </w:pPr>
    </w:p>
    <w:p w14:paraId="4290F583" w14:textId="44DF8A63" w:rsidR="00B07597" w:rsidRDefault="00B07597" w:rsidP="00E8020F">
      <w:pPr>
        <w:pStyle w:val="Ttulo1"/>
        <w:jc w:val="both"/>
      </w:pPr>
      <w:bookmarkStart w:id="21" w:name="_Toc57238977"/>
      <w:r>
        <w:t>Propósito</w:t>
      </w:r>
      <w:bookmarkEnd w:id="21"/>
    </w:p>
    <w:p w14:paraId="66CA2DBC" w14:textId="46EFEC1D" w:rsidR="00D5431D" w:rsidRDefault="00D5431D" w:rsidP="00D5431D">
      <w:pPr>
        <w:jc w:val="both"/>
      </w:pPr>
      <w:r>
        <w:t>Nosotros colocamos un nombre a este proyecto como SSHEETS, así obteniendo su primera versión como 1.0 para los sistemas web.</w:t>
      </w:r>
    </w:p>
    <w:p w14:paraId="75496D25" w14:textId="77777777" w:rsidR="00D5431D" w:rsidRDefault="00D5431D" w:rsidP="00D5431D">
      <w:pPr>
        <w:jc w:val="both"/>
      </w:pPr>
    </w:p>
    <w:p w14:paraId="7F87DF2F" w14:textId="457193B9" w:rsidR="00B07597" w:rsidRDefault="00B07597" w:rsidP="00E8020F">
      <w:pPr>
        <w:jc w:val="both"/>
      </w:pPr>
      <w:r>
        <w:t>Este software abarcará una versión inicial, y con cada iteración en la disponibilidad del tiempo se le irán añadiendo la mayor cantidad de utilidades posibles, utilizando una metodología de iteraciones.</w:t>
      </w:r>
    </w:p>
    <w:p w14:paraId="313CEB49" w14:textId="77777777" w:rsidR="00E8020F" w:rsidRDefault="00E8020F" w:rsidP="00E8020F">
      <w:pPr>
        <w:jc w:val="both"/>
      </w:pPr>
    </w:p>
    <w:p w14:paraId="1A89FD58" w14:textId="661F6F03" w:rsidR="00B07597" w:rsidRDefault="00B07597" w:rsidP="00E8020F">
      <w:pPr>
        <w:pStyle w:val="Ttulo1"/>
        <w:jc w:val="both"/>
      </w:pPr>
      <w:bookmarkStart w:id="22" w:name="_Toc57238978"/>
      <w:r>
        <w:t>Alcance del producto / Software</w:t>
      </w:r>
      <w:bookmarkEnd w:id="22"/>
    </w:p>
    <w:p w14:paraId="200EE13B" w14:textId="6A219A0E" w:rsidR="00D5431D" w:rsidRDefault="00D5431D" w:rsidP="00D5431D">
      <w:pPr>
        <w:jc w:val="both"/>
      </w:pPr>
      <w:r>
        <w:t>El propósito principal de este proyecto es lograr aumentar la eficiencia de trabajo para las empresas mediante el desarrollo de este software que tendrá un beneficio ambiental donde reduciremos el uso del papel y la tinta.</w:t>
      </w:r>
    </w:p>
    <w:p w14:paraId="75E35C83" w14:textId="310E44BA" w:rsidR="00D5431D" w:rsidRDefault="00D5431D" w:rsidP="00D5431D">
      <w:pPr>
        <w:jc w:val="both"/>
      </w:pPr>
      <w:r>
        <w:t>Así como la reducción de papel y tinta es un ahorro ambiental, también es un ahorro económico para las nuevas empresas o que estén sin inventario.</w:t>
      </w:r>
    </w:p>
    <w:p w14:paraId="2E6103C1" w14:textId="77777777" w:rsidR="00D5431D" w:rsidRDefault="00D5431D" w:rsidP="00D5431D">
      <w:pPr>
        <w:jc w:val="both"/>
      </w:pPr>
    </w:p>
    <w:p w14:paraId="1476B67A" w14:textId="2D166FDA" w:rsidR="00B07597" w:rsidRDefault="00D5431D" w:rsidP="00D5431D">
      <w:pPr>
        <w:jc w:val="both"/>
      </w:pPr>
      <w:r>
        <w:t>Este producto tendrá un alcance garantizado debido a la facilidad de acceso a la información y organización compacta, este apartado será útil para el personal que ocupará este software.</w:t>
      </w:r>
    </w:p>
    <w:p w14:paraId="277E8749" w14:textId="77777777" w:rsidR="00D5431D" w:rsidRDefault="00D5431D" w:rsidP="00D5431D">
      <w:pPr>
        <w:jc w:val="both"/>
      </w:pPr>
    </w:p>
    <w:p w14:paraId="29431740" w14:textId="6464E582" w:rsidR="00B07597" w:rsidRDefault="00B07597" w:rsidP="00E8020F">
      <w:pPr>
        <w:pStyle w:val="Ttulo1"/>
        <w:jc w:val="both"/>
      </w:pPr>
      <w:bookmarkStart w:id="23" w:name="_Toc57238979"/>
      <w:r>
        <w:t>Referencias</w:t>
      </w:r>
      <w:bookmarkEnd w:id="23"/>
    </w:p>
    <w:p w14:paraId="0DC5A431" w14:textId="1E46C988" w:rsidR="00E8020F" w:rsidRPr="00E8020F" w:rsidRDefault="00E8020F" w:rsidP="00E8020F">
      <w:pPr>
        <w:jc w:val="both"/>
      </w:pPr>
    </w:p>
    <w:p w14:paraId="0DDFBD2F" w14:textId="77777777" w:rsidR="00B07597" w:rsidRDefault="00B07597" w:rsidP="00E8020F">
      <w:pPr>
        <w:pStyle w:val="Ttulo2"/>
        <w:jc w:val="both"/>
      </w:pPr>
      <w:bookmarkStart w:id="24" w:name="_Toc57238980"/>
      <w:r>
        <w:t>Angular:</w:t>
      </w:r>
      <w:bookmarkEnd w:id="24"/>
    </w:p>
    <w:p w14:paraId="340D24EF" w14:textId="7793B1A1" w:rsidR="00E8020F" w:rsidRDefault="00B07597" w:rsidP="00E8020F">
      <w:pPr>
        <w:jc w:val="both"/>
        <w:rPr>
          <w:noProof/>
        </w:rPr>
      </w:pPr>
      <w:r>
        <w:t>Angular es un Framework de diseño de aplicaciones y plataforma de desarrollo para crear aplicaciones de una sola página eficientes y sofisticadas que es útil para plataformas móviles y de escritorio (PC y teléfonos).</w:t>
      </w:r>
      <w:r w:rsidR="00E8020F" w:rsidRPr="00E8020F">
        <w:rPr>
          <w:noProof/>
        </w:rPr>
        <w:t xml:space="preserve"> </w:t>
      </w:r>
    </w:p>
    <w:p w14:paraId="78125915" w14:textId="77777777" w:rsidR="00E8020F" w:rsidRDefault="00E8020F" w:rsidP="00E8020F">
      <w:pPr>
        <w:jc w:val="both"/>
        <w:rPr>
          <w:noProof/>
        </w:rPr>
      </w:pPr>
    </w:p>
    <w:p w14:paraId="683C9EB0" w14:textId="72F07489" w:rsidR="00E8020F" w:rsidRDefault="00E8020F" w:rsidP="00E8020F">
      <w:pPr>
        <w:jc w:val="both"/>
        <w:rPr>
          <w:noProof/>
        </w:rPr>
      </w:pPr>
      <w:r>
        <w:rPr>
          <w:noProof/>
        </w:rPr>
        <w:t>Usaremos este Framework ya que las anteriores APIs y Frameworks nos fueron inútiles o tuvieron errores que no pudimos resolver.</w:t>
      </w:r>
    </w:p>
    <w:p w14:paraId="0DB399FE" w14:textId="77777777" w:rsidR="00E8020F" w:rsidRDefault="00E8020F" w:rsidP="00E8020F">
      <w:pPr>
        <w:jc w:val="both"/>
        <w:rPr>
          <w:noProof/>
        </w:rPr>
      </w:pPr>
    </w:p>
    <w:p w14:paraId="5B6959C3" w14:textId="5FCA200E" w:rsidR="00B07597" w:rsidRDefault="00E8020F" w:rsidP="00E8020F">
      <w:pPr>
        <w:jc w:val="both"/>
      </w:pPr>
      <w:r>
        <w:rPr>
          <w:noProof/>
        </w:rPr>
        <w:lastRenderedPageBreak/>
        <w:drawing>
          <wp:inline distT="0" distB="0" distL="0" distR="0" wp14:anchorId="51111A64" wp14:editId="3A0058B1">
            <wp:extent cx="6120000" cy="1782498"/>
            <wp:effectExtent l="0" t="0" r="0" b="8255"/>
            <wp:docPr id="15" name="Imagen 15" descr="Práctica Angular con Módulos, Componentes y Servic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ráctica Angular con Módulos, Componentes y Servicios"/>
                    <pic:cNvPicPr>
                      <a:picLocks noChangeAspect="1" noChangeArrowheads="1"/>
                    </pic:cNvPicPr>
                  </pic:nvPicPr>
                  <pic:blipFill>
                    <a:blip r:embed="rId19" r:link="rId20">
                      <a:extLst>
                        <a:ext uri="{28A0092B-C50C-407E-A947-70E740481C1C}">
                          <a14:useLocalDpi xmlns:a14="http://schemas.microsoft.com/office/drawing/2010/main" val="0"/>
                        </a:ext>
                      </a:extLst>
                    </a:blip>
                    <a:srcRect/>
                    <a:stretch>
                      <a:fillRect/>
                    </a:stretch>
                  </pic:blipFill>
                  <pic:spPr bwMode="auto">
                    <a:xfrm>
                      <a:off x="0" y="0"/>
                      <a:ext cx="6120000" cy="1782498"/>
                    </a:xfrm>
                    <a:prstGeom prst="rect">
                      <a:avLst/>
                    </a:prstGeom>
                    <a:noFill/>
                    <a:ln>
                      <a:noFill/>
                    </a:ln>
                  </pic:spPr>
                </pic:pic>
              </a:graphicData>
            </a:graphic>
          </wp:inline>
        </w:drawing>
      </w:r>
    </w:p>
    <w:p w14:paraId="73A575B0" w14:textId="77777777" w:rsidR="00B07597" w:rsidRDefault="00B07597" w:rsidP="00E8020F">
      <w:pPr>
        <w:jc w:val="both"/>
      </w:pPr>
    </w:p>
    <w:p w14:paraId="2DA0D7B3" w14:textId="77777777" w:rsidR="00B07597" w:rsidRDefault="00B07597" w:rsidP="00E8020F">
      <w:pPr>
        <w:pStyle w:val="Ttulo2"/>
        <w:jc w:val="both"/>
      </w:pPr>
      <w:bookmarkStart w:id="25" w:name="_Toc57238981"/>
      <w:proofErr w:type="spellStart"/>
      <w:r>
        <w:t>Handsome</w:t>
      </w:r>
      <w:proofErr w:type="spellEnd"/>
      <w:r>
        <w:t xml:space="preserve"> Table </w:t>
      </w:r>
      <w:proofErr w:type="spellStart"/>
      <w:r>
        <w:t>for</w:t>
      </w:r>
      <w:proofErr w:type="spellEnd"/>
      <w:r>
        <w:t xml:space="preserve"> Angular:</w:t>
      </w:r>
      <w:bookmarkEnd w:id="25"/>
    </w:p>
    <w:p w14:paraId="0E7FC420" w14:textId="4444E845" w:rsidR="00B07597" w:rsidRDefault="00B07597" w:rsidP="00E8020F">
      <w:pPr>
        <w:jc w:val="both"/>
      </w:pPr>
      <w:proofErr w:type="spellStart"/>
      <w:r>
        <w:t>Handsome</w:t>
      </w:r>
      <w:proofErr w:type="spellEnd"/>
      <w:r>
        <w:t xml:space="preserve"> Table es un componente de malla de datos de JavaScript con una apariencia (</w:t>
      </w:r>
      <w:proofErr w:type="gramStart"/>
      <w:r>
        <w:t>look</w:t>
      </w:r>
      <w:proofErr w:type="gramEnd"/>
      <w:r>
        <w:t xml:space="preserve"> and </w:t>
      </w:r>
      <w:proofErr w:type="spellStart"/>
      <w:r>
        <w:t>feel</w:t>
      </w:r>
      <w:proofErr w:type="spellEnd"/>
      <w:r>
        <w:t>) de hojas de c</w:t>
      </w:r>
      <w:r w:rsidR="00E8020F">
        <w:t>á</w:t>
      </w:r>
      <w:r>
        <w:t>lculo que se integra fácilmente con cualquier fuente de datos y viene con muchas herramientas.</w:t>
      </w:r>
    </w:p>
    <w:p w14:paraId="228F8951" w14:textId="77777777" w:rsidR="00E8020F" w:rsidRDefault="00E8020F" w:rsidP="00E8020F">
      <w:pPr>
        <w:jc w:val="both"/>
      </w:pPr>
    </w:p>
    <w:p w14:paraId="5693A7C9" w14:textId="340EF979" w:rsidR="00B07597" w:rsidRDefault="00B07597" w:rsidP="00E8020F">
      <w:pPr>
        <w:jc w:val="both"/>
      </w:pPr>
      <w:r>
        <w:t xml:space="preserve">Este componente de Angular es el </w:t>
      </w:r>
      <w:r w:rsidR="00E8020F">
        <w:t>F</w:t>
      </w:r>
      <w:r>
        <w:t>ramework que usaremos para generar las tablas del sistema de inventario.</w:t>
      </w:r>
    </w:p>
    <w:p w14:paraId="3D857777" w14:textId="77777777" w:rsidR="00E8020F" w:rsidRDefault="00E8020F" w:rsidP="00E8020F">
      <w:pPr>
        <w:jc w:val="both"/>
      </w:pPr>
    </w:p>
    <w:p w14:paraId="7998B1A4" w14:textId="4136F9CB" w:rsidR="00B07597" w:rsidRDefault="00B07597" w:rsidP="00E8020F">
      <w:pPr>
        <w:pStyle w:val="Ttulo1"/>
        <w:jc w:val="both"/>
      </w:pPr>
      <w:bookmarkStart w:id="26" w:name="_Toc57238982"/>
      <w:r>
        <w:t>Funcionalidades del producto</w:t>
      </w:r>
      <w:bookmarkEnd w:id="26"/>
    </w:p>
    <w:p w14:paraId="71E3E8CC" w14:textId="77777777" w:rsidR="00B07597" w:rsidRDefault="00B07597" w:rsidP="00E8020F">
      <w:pPr>
        <w:jc w:val="both"/>
      </w:pPr>
      <w:r>
        <w:t>Entre las funcionalidades principales del producto están:</w:t>
      </w:r>
    </w:p>
    <w:p w14:paraId="4F66BCA4" w14:textId="76EE36CF" w:rsidR="00B07597" w:rsidRDefault="00B07597" w:rsidP="0008773A">
      <w:pPr>
        <w:pStyle w:val="Prrafodelista"/>
        <w:numPr>
          <w:ilvl w:val="0"/>
          <w:numId w:val="13"/>
        </w:numPr>
      </w:pPr>
      <w:r>
        <w:t>Poder acceder a la aplicación desde un navegador web en internet</w:t>
      </w:r>
    </w:p>
    <w:p w14:paraId="335FB406" w14:textId="40B2C4E4" w:rsidR="00B07597" w:rsidRDefault="00B07597" w:rsidP="0008773A">
      <w:pPr>
        <w:pStyle w:val="Prrafodelista"/>
        <w:numPr>
          <w:ilvl w:val="0"/>
          <w:numId w:val="13"/>
        </w:numPr>
      </w:pPr>
      <w:r>
        <w:t>Tener la función de guardar la información de los inventarios registrados</w:t>
      </w:r>
    </w:p>
    <w:p w14:paraId="798A18DA" w14:textId="52BE01B2" w:rsidR="00B07597" w:rsidRDefault="00B07597" w:rsidP="0008773A">
      <w:pPr>
        <w:pStyle w:val="Prrafodelista"/>
        <w:numPr>
          <w:ilvl w:val="0"/>
          <w:numId w:val="13"/>
        </w:numPr>
      </w:pPr>
      <w:r>
        <w:t>Poder editar la información de los inventarios de manera dinámica</w:t>
      </w:r>
    </w:p>
    <w:p w14:paraId="41E858C2" w14:textId="4266FB34" w:rsidR="00B07597" w:rsidRDefault="00B07597" w:rsidP="0008773A">
      <w:pPr>
        <w:pStyle w:val="Prrafodelista"/>
        <w:numPr>
          <w:ilvl w:val="0"/>
          <w:numId w:val="13"/>
        </w:numPr>
      </w:pPr>
      <w:r>
        <w:t>Poder acceder a la información de los inventarios</w:t>
      </w:r>
    </w:p>
    <w:p w14:paraId="09A1E42B" w14:textId="32D344D1" w:rsidR="00B07597" w:rsidRDefault="00B07597" w:rsidP="0008773A">
      <w:pPr>
        <w:pStyle w:val="Prrafodelista"/>
        <w:numPr>
          <w:ilvl w:val="0"/>
          <w:numId w:val="13"/>
        </w:numPr>
      </w:pPr>
      <w:r>
        <w:t>Tener una sesión independiente para cada tipo de usuario</w:t>
      </w:r>
    </w:p>
    <w:p w14:paraId="29718AE1" w14:textId="77777777" w:rsidR="00E8020F" w:rsidRDefault="00E8020F" w:rsidP="00E8020F">
      <w:pPr>
        <w:jc w:val="both"/>
      </w:pPr>
    </w:p>
    <w:p w14:paraId="22BB095C" w14:textId="6BB8CBE4" w:rsidR="00B07597" w:rsidRDefault="00B07597" w:rsidP="00E8020F">
      <w:pPr>
        <w:pStyle w:val="Ttulo1"/>
        <w:jc w:val="both"/>
      </w:pPr>
      <w:bookmarkStart w:id="27" w:name="_Toc57238983"/>
      <w:r>
        <w:t>Clases y características de usuarios</w:t>
      </w:r>
      <w:bookmarkEnd w:id="27"/>
    </w:p>
    <w:p w14:paraId="7C62C9B0" w14:textId="77777777" w:rsidR="00B07597" w:rsidRDefault="00B07597" w:rsidP="00E8020F">
      <w:pPr>
        <w:jc w:val="both"/>
      </w:pPr>
      <w:r>
        <w:t>Los principales usuarios de la aplicación son:</w:t>
      </w:r>
    </w:p>
    <w:p w14:paraId="74E058C6" w14:textId="3D6706C1" w:rsidR="00B07597" w:rsidRDefault="00B07597" w:rsidP="0008773A">
      <w:pPr>
        <w:pStyle w:val="Prrafodelista"/>
        <w:numPr>
          <w:ilvl w:val="0"/>
          <w:numId w:val="14"/>
        </w:numPr>
        <w:jc w:val="both"/>
      </w:pPr>
      <w:r>
        <w:t>Capturador/Registrador</w:t>
      </w:r>
    </w:p>
    <w:p w14:paraId="5DBA9D3D" w14:textId="582F9005" w:rsidR="00B07597" w:rsidRDefault="00B07597" w:rsidP="0008773A">
      <w:pPr>
        <w:pStyle w:val="Prrafodelista"/>
        <w:numPr>
          <w:ilvl w:val="1"/>
          <w:numId w:val="14"/>
        </w:numPr>
        <w:jc w:val="both"/>
      </w:pPr>
      <w:r>
        <w:t>Este usuario solo contará con la posibilidad de ingresar nuevos datos en el inventario, más no editar o borrar datos existentes, no puede editar la estructura de las tablas</w:t>
      </w:r>
    </w:p>
    <w:p w14:paraId="33B501EF" w14:textId="77777777" w:rsidR="0008773A" w:rsidRDefault="0008773A" w:rsidP="0008773A">
      <w:pPr>
        <w:pStyle w:val="Prrafodelista"/>
        <w:ind w:left="1440"/>
        <w:jc w:val="both"/>
      </w:pPr>
    </w:p>
    <w:p w14:paraId="5B2F09FF" w14:textId="6D6BF81C" w:rsidR="00B07597" w:rsidRDefault="00B07597" w:rsidP="0008773A">
      <w:pPr>
        <w:pStyle w:val="Prrafodelista"/>
        <w:numPr>
          <w:ilvl w:val="0"/>
          <w:numId w:val="14"/>
        </w:numPr>
        <w:jc w:val="both"/>
      </w:pPr>
      <w:r>
        <w:t>Editor/Revisor</w:t>
      </w:r>
    </w:p>
    <w:p w14:paraId="369F5780" w14:textId="4217F9CD" w:rsidR="00B07597" w:rsidRDefault="00B07597" w:rsidP="0008773A">
      <w:pPr>
        <w:pStyle w:val="Prrafodelista"/>
        <w:numPr>
          <w:ilvl w:val="1"/>
          <w:numId w:val="14"/>
        </w:numPr>
        <w:jc w:val="both"/>
      </w:pPr>
      <w:r>
        <w:lastRenderedPageBreak/>
        <w:t>Este usuario podrá editar datos existentes además de ingresar nuevos datos, mas no podrá borrar datos existentes; también puede modificar estructuralmente las tablas</w:t>
      </w:r>
    </w:p>
    <w:p w14:paraId="2CD70E5B" w14:textId="77777777" w:rsidR="0008773A" w:rsidRDefault="0008773A" w:rsidP="0008773A">
      <w:pPr>
        <w:pStyle w:val="Prrafodelista"/>
        <w:ind w:left="1440"/>
        <w:jc w:val="both"/>
      </w:pPr>
    </w:p>
    <w:p w14:paraId="19EC9781" w14:textId="23EC4A7C" w:rsidR="00B07597" w:rsidRDefault="00B07597" w:rsidP="0008773A">
      <w:pPr>
        <w:pStyle w:val="Prrafodelista"/>
        <w:numPr>
          <w:ilvl w:val="0"/>
          <w:numId w:val="14"/>
        </w:numPr>
        <w:jc w:val="both"/>
      </w:pPr>
      <w:r>
        <w:t>Gerente</w:t>
      </w:r>
    </w:p>
    <w:p w14:paraId="247CE6B6" w14:textId="514E8D94" w:rsidR="00B07597" w:rsidRDefault="00B07597" w:rsidP="0008773A">
      <w:pPr>
        <w:pStyle w:val="Prrafodelista"/>
        <w:numPr>
          <w:ilvl w:val="1"/>
          <w:numId w:val="14"/>
        </w:numPr>
        <w:jc w:val="both"/>
      </w:pPr>
      <w:r>
        <w:t>Este usuario podrá borrar, editar y agregar datos al inventario, además de modificar, borrar y agregar nuevos tipos de tablas o tablas existentes</w:t>
      </w:r>
    </w:p>
    <w:p w14:paraId="4D9A3C68" w14:textId="77777777" w:rsidR="0008773A" w:rsidRDefault="0008773A" w:rsidP="0008773A">
      <w:pPr>
        <w:pStyle w:val="Prrafodelista"/>
        <w:ind w:left="1440"/>
        <w:jc w:val="both"/>
      </w:pPr>
    </w:p>
    <w:p w14:paraId="66ABAC75" w14:textId="7BDC943B" w:rsidR="00B07597" w:rsidRDefault="00B07597" w:rsidP="0008773A">
      <w:pPr>
        <w:pStyle w:val="Prrafodelista"/>
        <w:numPr>
          <w:ilvl w:val="0"/>
          <w:numId w:val="14"/>
        </w:numPr>
        <w:jc w:val="both"/>
      </w:pPr>
      <w:r>
        <w:t>Administrador General</w:t>
      </w:r>
    </w:p>
    <w:p w14:paraId="6303E443" w14:textId="12572180" w:rsidR="00B07597" w:rsidRDefault="00B07597" w:rsidP="0008773A">
      <w:pPr>
        <w:pStyle w:val="Prrafodelista"/>
        <w:numPr>
          <w:ilvl w:val="1"/>
          <w:numId w:val="14"/>
        </w:numPr>
        <w:jc w:val="both"/>
      </w:pPr>
      <w:r>
        <w:t>Puede editar datos del inventario, de las tablas y además la información de los demás usuarios</w:t>
      </w:r>
    </w:p>
    <w:p w14:paraId="2758BD6D" w14:textId="77777777" w:rsidR="00B07597" w:rsidRDefault="00B07597" w:rsidP="00E8020F">
      <w:pPr>
        <w:jc w:val="both"/>
      </w:pPr>
    </w:p>
    <w:p w14:paraId="1267C555" w14:textId="5127DF8C" w:rsidR="00B07597" w:rsidRDefault="00B07597" w:rsidP="00E8020F">
      <w:pPr>
        <w:pStyle w:val="Ttulo1"/>
        <w:jc w:val="both"/>
      </w:pPr>
      <w:bookmarkStart w:id="28" w:name="_Toc57238984"/>
      <w:r>
        <w:t>Entorno operativo.</w:t>
      </w:r>
      <w:bookmarkEnd w:id="28"/>
    </w:p>
    <w:p w14:paraId="320A1357" w14:textId="6756A2BD" w:rsidR="00B07597" w:rsidRDefault="00B07597" w:rsidP="00E8020F">
      <w:pPr>
        <w:jc w:val="both"/>
      </w:pPr>
      <w:r>
        <w:t>Este software al ser una aplicación web, no requiere que los usuarios cuenten con más que un navegador que pueda abrir páginas web, eso incluye además tabletas y teléfonos.</w:t>
      </w:r>
    </w:p>
    <w:p w14:paraId="01AE272C" w14:textId="77777777" w:rsidR="00E8020F" w:rsidRDefault="00E8020F" w:rsidP="00E8020F">
      <w:pPr>
        <w:jc w:val="both"/>
      </w:pPr>
    </w:p>
    <w:p w14:paraId="4794B2B1" w14:textId="77777777" w:rsidR="00B07597" w:rsidRDefault="00B07597" w:rsidP="00E8020F">
      <w:pPr>
        <w:jc w:val="both"/>
      </w:pPr>
      <w:r>
        <w:t>El software como tal estará situado en un servidor dedicado de la empresa, que requerirá una base de datos y un sistema operativo dedicado para servidores (Windows Server o Ubuntu Server), si es requerido, se contará con un respaldo para actualizaciones y en caso de fallos críticos del servidor principal.</w:t>
      </w:r>
    </w:p>
    <w:p w14:paraId="2E981215" w14:textId="77777777" w:rsidR="00B07597" w:rsidRDefault="00B07597" w:rsidP="00E8020F">
      <w:pPr>
        <w:jc w:val="both"/>
      </w:pPr>
    </w:p>
    <w:p w14:paraId="1AFA8B0B" w14:textId="58637F0E" w:rsidR="00B07597" w:rsidRDefault="00B07597" w:rsidP="00E8020F">
      <w:pPr>
        <w:pStyle w:val="Ttulo1"/>
        <w:jc w:val="both"/>
      </w:pPr>
      <w:bookmarkStart w:id="29" w:name="_Toc57238985"/>
      <w:r>
        <w:t>Requerimientos funcionales</w:t>
      </w:r>
      <w:bookmarkEnd w:id="29"/>
    </w:p>
    <w:p w14:paraId="18B4EF8D" w14:textId="584D006B" w:rsidR="00B07597" w:rsidRDefault="00B07597" w:rsidP="0008773A">
      <w:pPr>
        <w:pStyle w:val="Prrafodelista"/>
        <w:numPr>
          <w:ilvl w:val="0"/>
          <w:numId w:val="15"/>
        </w:numPr>
        <w:jc w:val="both"/>
      </w:pPr>
      <w:r>
        <w:t>El sistema deberá almacenar datos de inventario.</w:t>
      </w:r>
    </w:p>
    <w:p w14:paraId="7056C3CB" w14:textId="6FBB27BB" w:rsidR="00B07597" w:rsidRDefault="00B07597" w:rsidP="0008773A">
      <w:pPr>
        <w:pStyle w:val="Prrafodelista"/>
        <w:numPr>
          <w:ilvl w:val="1"/>
          <w:numId w:val="15"/>
        </w:numPr>
        <w:jc w:val="both"/>
      </w:pPr>
      <w:r>
        <w:t>Descripción:</w:t>
      </w:r>
      <w:r w:rsidR="0008773A">
        <w:t xml:space="preserve"> </w:t>
      </w:r>
      <w:r w:rsidR="00E7744D">
        <w:t>Los usuarios deberán poder almacenar los datos en las tablas del inventario.</w:t>
      </w:r>
    </w:p>
    <w:p w14:paraId="4BA23F34" w14:textId="48EB8E09" w:rsidR="00B07597" w:rsidRDefault="00B07597" w:rsidP="0008773A">
      <w:pPr>
        <w:pStyle w:val="Prrafodelista"/>
        <w:numPr>
          <w:ilvl w:val="1"/>
          <w:numId w:val="15"/>
        </w:numPr>
        <w:jc w:val="both"/>
      </w:pPr>
      <w:r>
        <w:t>Prioridad: Alta</w:t>
      </w:r>
    </w:p>
    <w:p w14:paraId="0FB4D3E7" w14:textId="77777777" w:rsidR="0008773A" w:rsidRDefault="0008773A" w:rsidP="0008773A">
      <w:pPr>
        <w:pStyle w:val="Prrafodelista"/>
        <w:ind w:left="1440"/>
        <w:jc w:val="both"/>
      </w:pPr>
    </w:p>
    <w:p w14:paraId="2A5F7C7E" w14:textId="72FE85F8" w:rsidR="00B07597" w:rsidRDefault="00B07597" w:rsidP="0008773A">
      <w:pPr>
        <w:pStyle w:val="Prrafodelista"/>
        <w:numPr>
          <w:ilvl w:val="0"/>
          <w:numId w:val="15"/>
        </w:numPr>
        <w:jc w:val="both"/>
      </w:pPr>
      <w:r>
        <w:t>El sistema permitirá modificar el inventario existente.</w:t>
      </w:r>
    </w:p>
    <w:p w14:paraId="58AF45B9" w14:textId="3D6BB85A" w:rsidR="0008773A" w:rsidRDefault="0008773A" w:rsidP="0008773A">
      <w:pPr>
        <w:pStyle w:val="Prrafodelista"/>
        <w:numPr>
          <w:ilvl w:val="1"/>
          <w:numId w:val="15"/>
        </w:numPr>
        <w:jc w:val="both"/>
      </w:pPr>
      <w:r>
        <w:t>Descripción:</w:t>
      </w:r>
      <w:r w:rsidR="00E7744D">
        <w:t xml:space="preserve"> Los usuarios con esta funcionalidad deberán poder editar o modificar los datos de tablas existentes de inventarios existentes</w:t>
      </w:r>
    </w:p>
    <w:p w14:paraId="296667F7" w14:textId="2EBD72C0" w:rsidR="0008773A" w:rsidRDefault="0008773A" w:rsidP="0008773A">
      <w:pPr>
        <w:pStyle w:val="Prrafodelista"/>
        <w:numPr>
          <w:ilvl w:val="1"/>
          <w:numId w:val="15"/>
        </w:numPr>
        <w:jc w:val="both"/>
      </w:pPr>
      <w:r>
        <w:t>Prioridad: Alta</w:t>
      </w:r>
    </w:p>
    <w:p w14:paraId="34E7F18A" w14:textId="77777777" w:rsidR="0008773A" w:rsidRDefault="0008773A" w:rsidP="0008773A">
      <w:pPr>
        <w:pStyle w:val="Prrafodelista"/>
        <w:ind w:left="1440"/>
        <w:jc w:val="both"/>
      </w:pPr>
    </w:p>
    <w:p w14:paraId="2C37B601" w14:textId="1E03E80D" w:rsidR="00B07597" w:rsidRDefault="00B07597" w:rsidP="0008773A">
      <w:pPr>
        <w:pStyle w:val="Prrafodelista"/>
        <w:numPr>
          <w:ilvl w:val="0"/>
          <w:numId w:val="15"/>
        </w:numPr>
        <w:jc w:val="both"/>
      </w:pPr>
      <w:r>
        <w:t>El sistema permitirá eliminar el inventario existente.</w:t>
      </w:r>
    </w:p>
    <w:p w14:paraId="28A30959" w14:textId="4F1E7FF2" w:rsidR="0008773A" w:rsidRDefault="0008773A" w:rsidP="0008773A">
      <w:pPr>
        <w:pStyle w:val="Prrafodelista"/>
        <w:numPr>
          <w:ilvl w:val="1"/>
          <w:numId w:val="15"/>
        </w:numPr>
        <w:jc w:val="both"/>
      </w:pPr>
      <w:r>
        <w:t>Descripción:</w:t>
      </w:r>
      <w:r w:rsidR="00E7744D">
        <w:t xml:space="preserve"> Los usuarios con esta funcionalidad deberán poder eliminar permanentemente los datos de tablas ya existentes de inventarios existentes, o el inventario entero si se desea.</w:t>
      </w:r>
    </w:p>
    <w:p w14:paraId="16E9F685" w14:textId="0E517022" w:rsidR="0008773A" w:rsidRDefault="0008773A" w:rsidP="0008773A">
      <w:pPr>
        <w:pStyle w:val="Prrafodelista"/>
        <w:numPr>
          <w:ilvl w:val="1"/>
          <w:numId w:val="15"/>
        </w:numPr>
        <w:jc w:val="both"/>
      </w:pPr>
      <w:r>
        <w:t>Prioridad: Alta</w:t>
      </w:r>
    </w:p>
    <w:p w14:paraId="65476F93" w14:textId="77777777" w:rsidR="0008773A" w:rsidRDefault="0008773A" w:rsidP="0008773A">
      <w:pPr>
        <w:pStyle w:val="Prrafodelista"/>
        <w:ind w:left="1440"/>
        <w:jc w:val="both"/>
      </w:pPr>
    </w:p>
    <w:p w14:paraId="591B79DD" w14:textId="0A97B3CE" w:rsidR="0008773A" w:rsidRDefault="00B07597" w:rsidP="0008773A">
      <w:pPr>
        <w:pStyle w:val="Prrafodelista"/>
        <w:numPr>
          <w:ilvl w:val="0"/>
          <w:numId w:val="15"/>
        </w:numPr>
        <w:jc w:val="both"/>
      </w:pPr>
      <w:r>
        <w:t>El sistema debe generar una orden de registro, a través de la cual se ingresarán la información.</w:t>
      </w:r>
    </w:p>
    <w:p w14:paraId="5084D098" w14:textId="0FF179B6" w:rsidR="0008773A" w:rsidRDefault="0008773A" w:rsidP="0008773A">
      <w:pPr>
        <w:pStyle w:val="Prrafodelista"/>
        <w:numPr>
          <w:ilvl w:val="1"/>
          <w:numId w:val="15"/>
        </w:numPr>
        <w:jc w:val="both"/>
      </w:pPr>
      <w:r>
        <w:t>Descripción:</w:t>
      </w:r>
      <w:r w:rsidR="00A638CF">
        <w:t xml:space="preserve"> Una orden de registro será usada para poder identificar el tipo de usuario que modifica o crea la información de inventario. Además de poner un historial de modificaciones.</w:t>
      </w:r>
    </w:p>
    <w:p w14:paraId="78D9A466" w14:textId="5AA343E1" w:rsidR="0008773A" w:rsidRDefault="0008773A" w:rsidP="0008773A">
      <w:pPr>
        <w:pStyle w:val="Prrafodelista"/>
        <w:numPr>
          <w:ilvl w:val="1"/>
          <w:numId w:val="15"/>
        </w:numPr>
        <w:jc w:val="both"/>
      </w:pPr>
      <w:r>
        <w:t xml:space="preserve">Prioridad: </w:t>
      </w:r>
      <w:r w:rsidR="00E7744D">
        <w:t>Media</w:t>
      </w:r>
    </w:p>
    <w:p w14:paraId="5ECAC420" w14:textId="77777777" w:rsidR="0008773A" w:rsidRDefault="0008773A" w:rsidP="00E7744D">
      <w:pPr>
        <w:pStyle w:val="Prrafodelista"/>
        <w:ind w:left="1440"/>
        <w:jc w:val="both"/>
      </w:pPr>
    </w:p>
    <w:p w14:paraId="007EFBD7" w14:textId="5CC06AD2" w:rsidR="00B07597" w:rsidRDefault="00B07597" w:rsidP="0008773A">
      <w:pPr>
        <w:pStyle w:val="Prrafodelista"/>
        <w:numPr>
          <w:ilvl w:val="0"/>
          <w:numId w:val="15"/>
        </w:numPr>
        <w:jc w:val="both"/>
      </w:pPr>
      <w:r>
        <w:t>El sistema deberá clasificar el inventario.</w:t>
      </w:r>
    </w:p>
    <w:p w14:paraId="0A08157C" w14:textId="0F580964" w:rsidR="0008773A" w:rsidRDefault="0008773A" w:rsidP="0008773A">
      <w:pPr>
        <w:pStyle w:val="Prrafodelista"/>
        <w:numPr>
          <w:ilvl w:val="1"/>
          <w:numId w:val="15"/>
        </w:numPr>
        <w:jc w:val="both"/>
      </w:pPr>
      <w:r>
        <w:t>Descripción:</w:t>
      </w:r>
      <w:r w:rsidR="00A638CF">
        <w:t xml:space="preserve"> Todo el inventario y tablas generadas deberán poder ser clasificables y se deberá poder buscar o filtrar la información</w:t>
      </w:r>
    </w:p>
    <w:p w14:paraId="5CCEF133" w14:textId="58694660" w:rsidR="0008773A" w:rsidRDefault="0008773A" w:rsidP="0008773A">
      <w:pPr>
        <w:pStyle w:val="Prrafodelista"/>
        <w:numPr>
          <w:ilvl w:val="1"/>
          <w:numId w:val="15"/>
        </w:numPr>
        <w:jc w:val="both"/>
      </w:pPr>
      <w:r>
        <w:t xml:space="preserve">Prioridad: </w:t>
      </w:r>
      <w:r w:rsidR="00E7744D">
        <w:t>Media</w:t>
      </w:r>
    </w:p>
    <w:p w14:paraId="425A4687" w14:textId="77777777" w:rsidR="0008773A" w:rsidRDefault="0008773A" w:rsidP="0008773A">
      <w:pPr>
        <w:pStyle w:val="Prrafodelista"/>
        <w:ind w:left="1440"/>
        <w:jc w:val="both"/>
      </w:pPr>
    </w:p>
    <w:p w14:paraId="22902A2B" w14:textId="3ECF3D5C" w:rsidR="00B07597" w:rsidRDefault="00B07597" w:rsidP="0008773A">
      <w:pPr>
        <w:pStyle w:val="Prrafodelista"/>
        <w:numPr>
          <w:ilvl w:val="0"/>
          <w:numId w:val="15"/>
        </w:numPr>
        <w:jc w:val="both"/>
      </w:pPr>
      <w:r>
        <w:t>El sistema deberá generar un inventario general.</w:t>
      </w:r>
    </w:p>
    <w:p w14:paraId="3D7383F7" w14:textId="77777777" w:rsidR="0008773A" w:rsidRDefault="0008773A" w:rsidP="0008773A">
      <w:pPr>
        <w:pStyle w:val="Prrafodelista"/>
        <w:numPr>
          <w:ilvl w:val="1"/>
          <w:numId w:val="15"/>
        </w:numPr>
        <w:jc w:val="both"/>
      </w:pPr>
      <w:r>
        <w:t>Descripción:</w:t>
      </w:r>
    </w:p>
    <w:p w14:paraId="2F71D7E0" w14:textId="58DC25D2" w:rsidR="0008773A" w:rsidRDefault="0008773A" w:rsidP="0008773A">
      <w:pPr>
        <w:pStyle w:val="Prrafodelista"/>
        <w:numPr>
          <w:ilvl w:val="1"/>
          <w:numId w:val="15"/>
        </w:numPr>
        <w:jc w:val="both"/>
      </w:pPr>
      <w:r>
        <w:t>Prioridad:</w:t>
      </w:r>
      <w:r w:rsidR="00E7744D">
        <w:t xml:space="preserve"> Alta</w:t>
      </w:r>
    </w:p>
    <w:p w14:paraId="770A2F2B" w14:textId="77777777" w:rsidR="0008773A" w:rsidRDefault="0008773A" w:rsidP="0008773A">
      <w:pPr>
        <w:pStyle w:val="Prrafodelista"/>
        <w:ind w:left="1440"/>
        <w:jc w:val="both"/>
      </w:pPr>
    </w:p>
    <w:p w14:paraId="0FAE7CE8" w14:textId="00904AD6" w:rsidR="00B07597" w:rsidRDefault="00B07597" w:rsidP="0008773A">
      <w:pPr>
        <w:pStyle w:val="Prrafodelista"/>
        <w:numPr>
          <w:ilvl w:val="0"/>
          <w:numId w:val="15"/>
        </w:numPr>
        <w:jc w:val="both"/>
      </w:pPr>
      <w:r>
        <w:t>El sistema deberá exportar los registros EXCEL</w:t>
      </w:r>
    </w:p>
    <w:p w14:paraId="4DD07D86" w14:textId="77777777" w:rsidR="0008773A" w:rsidRDefault="0008773A" w:rsidP="0008773A">
      <w:pPr>
        <w:pStyle w:val="Prrafodelista"/>
        <w:numPr>
          <w:ilvl w:val="1"/>
          <w:numId w:val="15"/>
        </w:numPr>
        <w:jc w:val="both"/>
      </w:pPr>
      <w:r>
        <w:t>Descripción:</w:t>
      </w:r>
    </w:p>
    <w:p w14:paraId="3A93A93E" w14:textId="703C0E1B" w:rsidR="0008773A" w:rsidRDefault="0008773A" w:rsidP="0008773A">
      <w:pPr>
        <w:pStyle w:val="Prrafodelista"/>
        <w:numPr>
          <w:ilvl w:val="1"/>
          <w:numId w:val="15"/>
        </w:numPr>
        <w:jc w:val="both"/>
      </w:pPr>
      <w:r>
        <w:t xml:space="preserve">Prioridad: </w:t>
      </w:r>
      <w:r w:rsidR="00E7744D">
        <w:t>Media</w:t>
      </w:r>
    </w:p>
    <w:p w14:paraId="33FA819F" w14:textId="77777777" w:rsidR="00B07597" w:rsidRDefault="00B07597" w:rsidP="00E8020F">
      <w:pPr>
        <w:jc w:val="both"/>
      </w:pPr>
    </w:p>
    <w:p w14:paraId="2C4B8ED6" w14:textId="734D9BA5" w:rsidR="00B07597" w:rsidRDefault="00B07597" w:rsidP="00E8020F">
      <w:pPr>
        <w:pStyle w:val="Ttulo1"/>
        <w:jc w:val="both"/>
      </w:pPr>
      <w:bookmarkStart w:id="30" w:name="_Toc57238986"/>
      <w:r>
        <w:t>Reglas de negocio</w:t>
      </w:r>
      <w:bookmarkEnd w:id="30"/>
    </w:p>
    <w:p w14:paraId="41AFB0EB" w14:textId="335F19F4" w:rsidR="00D5431D" w:rsidRDefault="00D5431D" w:rsidP="00D5431D">
      <w:pPr>
        <w:pStyle w:val="Prrafodelista"/>
        <w:numPr>
          <w:ilvl w:val="0"/>
          <w:numId w:val="18"/>
        </w:numPr>
      </w:pPr>
      <w:r>
        <w:t xml:space="preserve">Ningún usuario de menor </w:t>
      </w:r>
      <w:r w:rsidR="00DD76EE">
        <w:t>categoría</w:t>
      </w:r>
      <w:r>
        <w:t xml:space="preserve"> al del "Gerente" podrá </w:t>
      </w:r>
      <w:r w:rsidR="00DD76EE">
        <w:t>obtener</w:t>
      </w:r>
      <w:r>
        <w:t xml:space="preserve"> o acceder a datos no permitidos por el nivel de permisos concedido.</w:t>
      </w:r>
    </w:p>
    <w:p w14:paraId="0C231080" w14:textId="77777777" w:rsidR="00D5431D" w:rsidRDefault="00D5431D" w:rsidP="00D5431D"/>
    <w:p w14:paraId="383CABE8" w14:textId="4342F63A" w:rsidR="00D5431D" w:rsidRDefault="00DD76EE" w:rsidP="00D5431D">
      <w:pPr>
        <w:pStyle w:val="Prrafodelista"/>
        <w:numPr>
          <w:ilvl w:val="0"/>
          <w:numId w:val="18"/>
        </w:numPr>
      </w:pPr>
      <w:r>
        <w:t>Ningún</w:t>
      </w:r>
      <w:r w:rsidR="00D5431D">
        <w:t xml:space="preserve"> usuario menor </w:t>
      </w:r>
      <w:r>
        <w:t>categoría</w:t>
      </w:r>
      <w:r w:rsidR="00D5431D">
        <w:t xml:space="preserve"> al del "</w:t>
      </w:r>
      <w:r>
        <w:t>Administrador</w:t>
      </w:r>
      <w:r w:rsidR="00D5431D">
        <w:t xml:space="preserve">" </w:t>
      </w:r>
      <w:r>
        <w:t>para</w:t>
      </w:r>
      <w:r w:rsidR="00D5431D">
        <w:t xml:space="preserve"> acceder a otros usuarios que no les corresponde.</w:t>
      </w:r>
    </w:p>
    <w:p w14:paraId="0A9BBFF9" w14:textId="77777777" w:rsidR="00D5431D" w:rsidRDefault="00D5431D" w:rsidP="00D5431D"/>
    <w:p w14:paraId="14205B06" w14:textId="6C0F293F" w:rsidR="00D5431D" w:rsidRDefault="00DD76EE" w:rsidP="00D5431D">
      <w:pPr>
        <w:pStyle w:val="Prrafodelista"/>
        <w:numPr>
          <w:ilvl w:val="0"/>
          <w:numId w:val="18"/>
        </w:numPr>
      </w:pPr>
      <w:r>
        <w:t>Ningún</w:t>
      </w:r>
      <w:r w:rsidR="00D5431D">
        <w:t xml:space="preserve"> usuario menor </w:t>
      </w:r>
      <w:r>
        <w:t>categoría</w:t>
      </w:r>
      <w:r w:rsidR="00D5431D">
        <w:t xml:space="preserve"> al del "Gerente" podrá tener los mismos permisos que otros usuarios.</w:t>
      </w:r>
    </w:p>
    <w:p w14:paraId="3850A50F" w14:textId="77777777" w:rsidR="00D5431D" w:rsidRDefault="00D5431D" w:rsidP="00D5431D"/>
    <w:p w14:paraId="08D90CEA" w14:textId="51B5F85B" w:rsidR="00D5431D" w:rsidRDefault="00D5431D" w:rsidP="00D5431D">
      <w:pPr>
        <w:pStyle w:val="Prrafodelista"/>
        <w:numPr>
          <w:ilvl w:val="0"/>
          <w:numId w:val="18"/>
        </w:numPr>
      </w:pPr>
      <w:r>
        <w:t xml:space="preserve">Cada empleado </w:t>
      </w:r>
      <w:r w:rsidR="00DD76EE">
        <w:t>tendrá</w:t>
      </w:r>
      <w:r>
        <w:t xml:space="preserve"> </w:t>
      </w:r>
      <w:r w:rsidR="00DD76EE">
        <w:t>un único</w:t>
      </w:r>
      <w:r>
        <w:t xml:space="preserve"> acceso asignado, es decir, no </w:t>
      </w:r>
      <w:r w:rsidR="00DD76EE">
        <w:t>podrán</w:t>
      </w:r>
      <w:r>
        <w:t xml:space="preserve"> compartir usuarios.</w:t>
      </w:r>
    </w:p>
    <w:p w14:paraId="09D12608" w14:textId="77777777" w:rsidR="00D5431D" w:rsidRDefault="00D5431D" w:rsidP="00D5431D"/>
    <w:p w14:paraId="035903AE" w14:textId="5E8E1B9A" w:rsidR="00D5431D" w:rsidRDefault="00D5431D" w:rsidP="00D5431D">
      <w:pPr>
        <w:pStyle w:val="Prrafodelista"/>
        <w:numPr>
          <w:ilvl w:val="0"/>
          <w:numId w:val="18"/>
        </w:numPr>
      </w:pPr>
      <w:r>
        <w:lastRenderedPageBreak/>
        <w:t>Solo el usuario "</w:t>
      </w:r>
      <w:r w:rsidR="00DD76EE">
        <w:t>Administrador”</w:t>
      </w:r>
      <w:r>
        <w:t xml:space="preserve"> podrá tener todos los permisos disponibles del software.</w:t>
      </w:r>
    </w:p>
    <w:p w14:paraId="2734F407" w14:textId="77777777" w:rsidR="00B07597" w:rsidRDefault="00B07597" w:rsidP="00E8020F">
      <w:pPr>
        <w:jc w:val="both"/>
      </w:pPr>
    </w:p>
    <w:p w14:paraId="358284D7" w14:textId="0404AB75" w:rsidR="00B07597" w:rsidRDefault="00B07597" w:rsidP="00E8020F">
      <w:pPr>
        <w:pStyle w:val="Ttulo1"/>
        <w:jc w:val="both"/>
      </w:pPr>
      <w:bookmarkStart w:id="31" w:name="_Toc57238987"/>
      <w:r>
        <w:t>Requerimientos de interfaces externas</w:t>
      </w:r>
      <w:bookmarkEnd w:id="31"/>
    </w:p>
    <w:p w14:paraId="6B2EECD7" w14:textId="20382C7A" w:rsidR="00B07597" w:rsidRDefault="00B07597" w:rsidP="00E8020F">
      <w:pPr>
        <w:pStyle w:val="Ttulo2"/>
        <w:jc w:val="both"/>
      </w:pPr>
      <w:bookmarkStart w:id="32" w:name="_Toc57238988"/>
      <w:r>
        <w:t>Interfaces de usuario</w:t>
      </w:r>
      <w:bookmarkEnd w:id="32"/>
    </w:p>
    <w:p w14:paraId="260F1565" w14:textId="77777777" w:rsidR="00017895" w:rsidRPr="00017895" w:rsidRDefault="00017895" w:rsidP="00017895"/>
    <w:p w14:paraId="0240F1EA" w14:textId="77777777" w:rsidR="00B07597" w:rsidRPr="00CF51B7" w:rsidRDefault="00B07597" w:rsidP="00E8020F">
      <w:pPr>
        <w:jc w:val="both"/>
        <w:rPr>
          <w:color w:val="808080" w:themeColor="background1" w:themeShade="80"/>
        </w:rPr>
      </w:pPr>
      <w:r w:rsidRPr="00CF51B7">
        <w:rPr>
          <w:color w:val="808080" w:themeColor="background1" w:themeShade="80"/>
        </w:rPr>
        <w:t xml:space="preserve">Aquí se describen las características de cada interfaz con el usuario. </w:t>
      </w:r>
    </w:p>
    <w:p w14:paraId="108D5096" w14:textId="77777777" w:rsidR="00B07597" w:rsidRPr="00CF51B7" w:rsidRDefault="00B07597" w:rsidP="00E8020F">
      <w:pPr>
        <w:jc w:val="both"/>
        <w:rPr>
          <w:color w:val="808080" w:themeColor="background1" w:themeShade="80"/>
        </w:rPr>
      </w:pPr>
      <w:r w:rsidRPr="00CF51B7">
        <w:rPr>
          <w:color w:val="808080" w:themeColor="background1" w:themeShade="80"/>
        </w:rPr>
        <w:t>Se pueden clasificar por tipos o áreas del sistema con interfaz distinta.</w:t>
      </w:r>
    </w:p>
    <w:p w14:paraId="18595547" w14:textId="77777777" w:rsidR="00B07597" w:rsidRPr="00CF51B7" w:rsidRDefault="00B07597" w:rsidP="00E8020F">
      <w:pPr>
        <w:jc w:val="both"/>
        <w:rPr>
          <w:color w:val="808080" w:themeColor="background1" w:themeShade="80"/>
        </w:rPr>
      </w:pPr>
      <w:r w:rsidRPr="00CF51B7">
        <w:rPr>
          <w:color w:val="808080" w:themeColor="background1" w:themeShade="80"/>
        </w:rPr>
        <w:t>Pueden incluirse ejemplos de pantallas.</w:t>
      </w:r>
    </w:p>
    <w:p w14:paraId="3629338D" w14:textId="77777777" w:rsidR="00B07597" w:rsidRPr="00CF51B7" w:rsidRDefault="00B07597" w:rsidP="00E8020F">
      <w:pPr>
        <w:jc w:val="both"/>
        <w:rPr>
          <w:color w:val="808080" w:themeColor="background1" w:themeShade="80"/>
        </w:rPr>
      </w:pPr>
      <w:r w:rsidRPr="00CF51B7">
        <w:rPr>
          <w:color w:val="808080" w:themeColor="background1" w:themeShade="80"/>
        </w:rPr>
        <w:t>Describir los estándares de interfaz gráfica (GUI).</w:t>
      </w:r>
    </w:p>
    <w:p w14:paraId="7BE39CEF" w14:textId="57174159" w:rsidR="00B07597" w:rsidRDefault="00B07597" w:rsidP="00E8020F">
      <w:pPr>
        <w:jc w:val="both"/>
      </w:pPr>
      <w:r w:rsidRPr="00CF51B7">
        <w:rPr>
          <w:color w:val="808080" w:themeColor="background1" w:themeShade="80"/>
        </w:rPr>
        <w:t>Guías de estilo sobre organización de pantalla, estándares para botones, funciones que se mostrarán en todas las pantallas</w:t>
      </w:r>
      <w:r>
        <w:t>.</w:t>
      </w:r>
    </w:p>
    <w:p w14:paraId="6608802C" w14:textId="77777777" w:rsidR="00B07597" w:rsidRDefault="00B07597" w:rsidP="00E8020F">
      <w:pPr>
        <w:jc w:val="both"/>
      </w:pPr>
    </w:p>
    <w:p w14:paraId="6F2A01DB" w14:textId="54B75DDF" w:rsidR="00B07597" w:rsidRDefault="00B07597" w:rsidP="00E8020F">
      <w:pPr>
        <w:pStyle w:val="Ttulo2"/>
        <w:jc w:val="both"/>
      </w:pPr>
      <w:bookmarkStart w:id="33" w:name="_Toc57238989"/>
      <w:r>
        <w:t>Interfaces de hardware</w:t>
      </w:r>
      <w:bookmarkEnd w:id="33"/>
    </w:p>
    <w:p w14:paraId="48601ADC" w14:textId="77777777" w:rsidR="00017895" w:rsidRDefault="00017895" w:rsidP="00E8020F">
      <w:pPr>
        <w:jc w:val="both"/>
      </w:pPr>
    </w:p>
    <w:p w14:paraId="399621A6" w14:textId="2BB48BB3" w:rsidR="00B07597" w:rsidRPr="00CF51B7" w:rsidRDefault="00B07597" w:rsidP="00E8020F">
      <w:pPr>
        <w:jc w:val="both"/>
        <w:rPr>
          <w:color w:val="808080" w:themeColor="background1" w:themeShade="80"/>
        </w:rPr>
      </w:pPr>
      <w:r w:rsidRPr="00CF51B7">
        <w:rPr>
          <w:color w:val="808080" w:themeColor="background1" w:themeShade="80"/>
        </w:rPr>
        <w:t xml:space="preserve">Información sobre cuales tipos de dispositivos soporta el </w:t>
      </w:r>
      <w:r w:rsidR="00E75AB0" w:rsidRPr="00CF51B7">
        <w:rPr>
          <w:color w:val="808080" w:themeColor="background1" w:themeShade="80"/>
        </w:rPr>
        <w:t>sistema,</w:t>
      </w:r>
      <w:r w:rsidRPr="00CF51B7">
        <w:rPr>
          <w:color w:val="808080" w:themeColor="background1" w:themeShade="80"/>
        </w:rPr>
        <w:t xml:space="preserve"> por ejemplo: Computadores, dispositivos móviles, impresoras, otros dispositivos.</w:t>
      </w:r>
    </w:p>
    <w:p w14:paraId="4F95B725" w14:textId="77777777" w:rsidR="00B07597" w:rsidRPr="00CF51B7" w:rsidRDefault="00B07597" w:rsidP="00E8020F">
      <w:pPr>
        <w:jc w:val="both"/>
        <w:rPr>
          <w:color w:val="808080" w:themeColor="background1" w:themeShade="80"/>
        </w:rPr>
      </w:pPr>
      <w:r w:rsidRPr="00CF51B7">
        <w:rPr>
          <w:color w:val="808080" w:themeColor="background1" w:themeShade="80"/>
        </w:rPr>
        <w:t>Protocolos de comunicación que soporta.</w:t>
      </w:r>
    </w:p>
    <w:p w14:paraId="3832A9ED" w14:textId="1ED7BF5F" w:rsidR="00B07597" w:rsidRPr="00CF51B7" w:rsidRDefault="00B07597" w:rsidP="00E8020F">
      <w:pPr>
        <w:jc w:val="both"/>
        <w:rPr>
          <w:color w:val="808080" w:themeColor="background1" w:themeShade="80"/>
        </w:rPr>
      </w:pPr>
      <w:r w:rsidRPr="00CF51B7">
        <w:rPr>
          <w:color w:val="808080" w:themeColor="background1" w:themeShade="80"/>
        </w:rPr>
        <w:t>Interacciones de datos y control entre el software y el hardware.</w:t>
      </w:r>
    </w:p>
    <w:p w14:paraId="0AADB754" w14:textId="77777777" w:rsidR="00B07597" w:rsidRDefault="00B07597" w:rsidP="00E8020F">
      <w:pPr>
        <w:jc w:val="both"/>
      </w:pPr>
    </w:p>
    <w:p w14:paraId="455EB6E8" w14:textId="33B01419" w:rsidR="00B07597" w:rsidRDefault="00B07597" w:rsidP="00E8020F">
      <w:pPr>
        <w:pStyle w:val="Ttulo2"/>
        <w:jc w:val="both"/>
      </w:pPr>
      <w:bookmarkStart w:id="34" w:name="_Toc57238990"/>
      <w:r>
        <w:t>Interfaces de software</w:t>
      </w:r>
      <w:bookmarkEnd w:id="34"/>
    </w:p>
    <w:p w14:paraId="71EBFEFF" w14:textId="77777777" w:rsidR="00017895" w:rsidRDefault="00017895" w:rsidP="00E8020F">
      <w:pPr>
        <w:jc w:val="both"/>
      </w:pPr>
    </w:p>
    <w:p w14:paraId="3878FADC" w14:textId="29F332AE" w:rsidR="00B07597" w:rsidRPr="00CF51B7" w:rsidRDefault="00B07597" w:rsidP="00E8020F">
      <w:pPr>
        <w:jc w:val="both"/>
        <w:rPr>
          <w:color w:val="808080" w:themeColor="background1" w:themeShade="80"/>
        </w:rPr>
      </w:pPr>
      <w:r w:rsidRPr="00CF51B7">
        <w:rPr>
          <w:color w:val="808080" w:themeColor="background1" w:themeShade="80"/>
        </w:rPr>
        <w:t>Aquí se describen las interacciones entre el software y otros componentes, incluyendo: Otros componentes de software y sistemas, y de ser aplicables bases de datos, sistemas operativos, herramientas, librerías, componentes de software comercial, entre otros.</w:t>
      </w:r>
    </w:p>
    <w:p w14:paraId="143C9E72" w14:textId="77777777" w:rsidR="00B07597" w:rsidRDefault="00B07597" w:rsidP="00E8020F">
      <w:pPr>
        <w:jc w:val="both"/>
      </w:pPr>
    </w:p>
    <w:p w14:paraId="74972AB1" w14:textId="7C0BAA98" w:rsidR="00B07597" w:rsidRDefault="00B07597" w:rsidP="00E8020F">
      <w:pPr>
        <w:pStyle w:val="Ttulo2"/>
        <w:jc w:val="both"/>
      </w:pPr>
      <w:bookmarkStart w:id="35" w:name="_Toc57238991"/>
      <w:r>
        <w:t>Interfaces de comunicación</w:t>
      </w:r>
      <w:bookmarkEnd w:id="35"/>
    </w:p>
    <w:p w14:paraId="2C8FED9F" w14:textId="77777777" w:rsidR="00CF51B7" w:rsidRDefault="00CF51B7" w:rsidP="00E8020F">
      <w:pPr>
        <w:jc w:val="both"/>
      </w:pPr>
    </w:p>
    <w:p w14:paraId="664DB9BD" w14:textId="1A182D56" w:rsidR="00B07597" w:rsidRPr="00CF51B7" w:rsidRDefault="00B07597" w:rsidP="00E8020F">
      <w:pPr>
        <w:jc w:val="both"/>
        <w:rPr>
          <w:color w:val="808080" w:themeColor="background1" w:themeShade="80"/>
        </w:rPr>
      </w:pPr>
      <w:r w:rsidRPr="00CF51B7">
        <w:rPr>
          <w:color w:val="808080" w:themeColor="background1" w:themeShade="80"/>
        </w:rPr>
        <w:t>Requerimientos de las funciones de comunicación que requiere el producto, incluyendo email, navegadores web, protocolos de comunicación de red, formularios electrónicos, entre otros.</w:t>
      </w:r>
    </w:p>
    <w:p w14:paraId="4EDB8829" w14:textId="77777777" w:rsidR="00B07597" w:rsidRPr="00CF51B7" w:rsidRDefault="00B07597" w:rsidP="00E8020F">
      <w:pPr>
        <w:jc w:val="both"/>
        <w:rPr>
          <w:color w:val="808080" w:themeColor="background1" w:themeShade="80"/>
        </w:rPr>
      </w:pPr>
      <w:r w:rsidRPr="00CF51B7">
        <w:rPr>
          <w:color w:val="808080" w:themeColor="background1" w:themeShade="80"/>
        </w:rPr>
        <w:lastRenderedPageBreak/>
        <w:t>Incluye formatos de mensajería, estándares de comunicación (Ej. FTP, HTTP, etc.). Describir también requerimientos de encriptación y seguridad en las comunicaciones.</w:t>
      </w:r>
    </w:p>
    <w:p w14:paraId="57037A70" w14:textId="77777777" w:rsidR="00B07597" w:rsidRDefault="00B07597" w:rsidP="00E8020F">
      <w:pPr>
        <w:jc w:val="both"/>
      </w:pPr>
    </w:p>
    <w:p w14:paraId="3B7D09F5" w14:textId="6E230294" w:rsidR="00B07597" w:rsidRDefault="00B07597" w:rsidP="00E8020F">
      <w:pPr>
        <w:pStyle w:val="Ttulo1"/>
        <w:jc w:val="both"/>
      </w:pPr>
      <w:bookmarkStart w:id="36" w:name="_Toc57238992"/>
      <w:r>
        <w:t>Requerimientos no funcionales</w:t>
      </w:r>
      <w:bookmarkEnd w:id="36"/>
    </w:p>
    <w:p w14:paraId="1ACE06D7" w14:textId="1E17458A" w:rsidR="00DD76EE" w:rsidRDefault="00B07597" w:rsidP="00DD76EE">
      <w:pPr>
        <w:pStyle w:val="Prrafodelista"/>
        <w:numPr>
          <w:ilvl w:val="0"/>
          <w:numId w:val="17"/>
        </w:numPr>
      </w:pPr>
      <w:r>
        <w:t>El usuario debe contar con una computadora o tableta, que cumpla con las necesidades del sistema.</w:t>
      </w:r>
    </w:p>
    <w:p w14:paraId="7DD3759A" w14:textId="2E736F36" w:rsidR="00DD76EE" w:rsidRDefault="006628E4" w:rsidP="006628E4">
      <w:pPr>
        <w:pStyle w:val="Prrafodelista"/>
        <w:numPr>
          <w:ilvl w:val="1"/>
          <w:numId w:val="17"/>
        </w:numPr>
      </w:pPr>
      <w:r>
        <w:t>Descripción: Los usuarios deben contar con una terminal, independientemente del tipo que sea, para poder acceder al sistema desde un navegador</w:t>
      </w:r>
    </w:p>
    <w:p w14:paraId="0BD38A96" w14:textId="77777777" w:rsidR="006628E4" w:rsidRDefault="006628E4" w:rsidP="00DD76EE">
      <w:pPr>
        <w:pStyle w:val="Prrafodelista"/>
      </w:pPr>
    </w:p>
    <w:p w14:paraId="01371F6A" w14:textId="03217D4A" w:rsidR="00DD76EE" w:rsidRDefault="00B07597" w:rsidP="00DD76EE">
      <w:pPr>
        <w:pStyle w:val="Prrafodelista"/>
        <w:numPr>
          <w:ilvl w:val="0"/>
          <w:numId w:val="17"/>
        </w:numPr>
      </w:pPr>
      <w:r>
        <w:t>El software debe correr sobre un sistema operativo</w:t>
      </w:r>
    </w:p>
    <w:p w14:paraId="6D6BB54A" w14:textId="6A6A4E18" w:rsidR="006628E4" w:rsidRDefault="006628E4" w:rsidP="006628E4">
      <w:pPr>
        <w:pStyle w:val="Prrafodelista"/>
        <w:numPr>
          <w:ilvl w:val="1"/>
          <w:numId w:val="17"/>
        </w:numPr>
      </w:pPr>
      <w:r>
        <w:t>Descripción: El software debe ser compatible con un OS para poder correrse en servidor</w:t>
      </w:r>
    </w:p>
    <w:p w14:paraId="05DB4123" w14:textId="77777777" w:rsidR="00DD76EE" w:rsidRDefault="00DD76EE" w:rsidP="00DD76EE">
      <w:pPr>
        <w:pStyle w:val="Prrafodelista"/>
      </w:pPr>
    </w:p>
    <w:p w14:paraId="2D2E143B" w14:textId="1D7E46B5" w:rsidR="00B07597" w:rsidRDefault="00B07597" w:rsidP="0008773A">
      <w:pPr>
        <w:pStyle w:val="Prrafodelista"/>
        <w:numPr>
          <w:ilvl w:val="0"/>
          <w:numId w:val="17"/>
        </w:numPr>
      </w:pPr>
      <w:r>
        <w:t>El software debe soportar una gran cantidad de datos.</w:t>
      </w:r>
    </w:p>
    <w:p w14:paraId="106B4A4D" w14:textId="74DFF3C5" w:rsidR="006628E4" w:rsidRDefault="006628E4" w:rsidP="006628E4">
      <w:pPr>
        <w:pStyle w:val="Prrafodelista"/>
        <w:numPr>
          <w:ilvl w:val="1"/>
          <w:numId w:val="17"/>
        </w:numPr>
      </w:pPr>
      <w:r>
        <w:t>Descripción: El sistema debe poder ser accesible para la gran mayoría de usuarios al mismo tiempo</w:t>
      </w:r>
    </w:p>
    <w:p w14:paraId="14401E9A" w14:textId="77777777" w:rsidR="00DD76EE" w:rsidRDefault="00DD76EE" w:rsidP="00DD76EE">
      <w:pPr>
        <w:pStyle w:val="Prrafodelista"/>
      </w:pPr>
    </w:p>
    <w:p w14:paraId="5BCADD72" w14:textId="4E97C50D" w:rsidR="00B07597" w:rsidRDefault="00B07597" w:rsidP="0008773A">
      <w:pPr>
        <w:pStyle w:val="Prrafodelista"/>
        <w:numPr>
          <w:ilvl w:val="0"/>
          <w:numId w:val="17"/>
        </w:numPr>
      </w:pPr>
      <w:r>
        <w:t>Tener una idea clara de los productos que se encuentran en las instalaciones.</w:t>
      </w:r>
    </w:p>
    <w:p w14:paraId="2F6F608F" w14:textId="6BBBAE7E" w:rsidR="006628E4" w:rsidRDefault="006628E4" w:rsidP="006628E4">
      <w:pPr>
        <w:pStyle w:val="Prrafodelista"/>
        <w:numPr>
          <w:ilvl w:val="1"/>
          <w:numId w:val="17"/>
        </w:numPr>
      </w:pPr>
      <w:r>
        <w:t>Descripción: El cliente debe poder especificar bien que tipo de productos catalogará en el sistema de inventario</w:t>
      </w:r>
    </w:p>
    <w:p w14:paraId="6623AE65" w14:textId="77777777" w:rsidR="00DD76EE" w:rsidRDefault="00DD76EE" w:rsidP="00DD76EE">
      <w:pPr>
        <w:pStyle w:val="Prrafodelista"/>
      </w:pPr>
    </w:p>
    <w:p w14:paraId="109E393B" w14:textId="1A21FC1B" w:rsidR="00B07597" w:rsidRDefault="00B07597" w:rsidP="0008773A">
      <w:pPr>
        <w:pStyle w:val="Prrafodelista"/>
        <w:numPr>
          <w:ilvl w:val="0"/>
          <w:numId w:val="17"/>
        </w:numPr>
      </w:pPr>
      <w:r>
        <w:t xml:space="preserve">El usuario del </w:t>
      </w:r>
      <w:r w:rsidR="0008773A">
        <w:t>sistema</w:t>
      </w:r>
      <w:r>
        <w:t xml:space="preserve"> deberá tener </w:t>
      </w:r>
      <w:r w:rsidR="00E8020F">
        <w:t>conocimientos básicos</w:t>
      </w:r>
      <w:r>
        <w:t xml:space="preserve"> de computación</w:t>
      </w:r>
    </w:p>
    <w:p w14:paraId="24D153AE" w14:textId="7D9F35E7" w:rsidR="006628E4" w:rsidRDefault="006628E4" w:rsidP="006628E4">
      <w:pPr>
        <w:pStyle w:val="Prrafodelista"/>
        <w:numPr>
          <w:ilvl w:val="1"/>
          <w:numId w:val="17"/>
        </w:numPr>
      </w:pPr>
      <w:r>
        <w:t>Descripción: Como requisito mínimo para usar un sistema electrónico es necesario saber lo básico de computación.</w:t>
      </w:r>
    </w:p>
    <w:p w14:paraId="2106459B" w14:textId="77777777" w:rsidR="00B07597" w:rsidRDefault="00B07597" w:rsidP="00E8020F">
      <w:pPr>
        <w:jc w:val="both"/>
      </w:pPr>
    </w:p>
    <w:p w14:paraId="08A9157E" w14:textId="5FE3C891" w:rsidR="00B07597" w:rsidRDefault="00B07597" w:rsidP="00E8020F">
      <w:pPr>
        <w:pStyle w:val="Ttulo1"/>
        <w:jc w:val="both"/>
      </w:pPr>
      <w:bookmarkStart w:id="37" w:name="_Toc57238993"/>
      <w:r>
        <w:t>Otros requerimientos</w:t>
      </w:r>
      <w:bookmarkEnd w:id="37"/>
    </w:p>
    <w:p w14:paraId="40924103" w14:textId="2CAEC0B3" w:rsidR="006628E4" w:rsidRDefault="006628E4" w:rsidP="006628E4">
      <w:pPr>
        <w:pStyle w:val="Prrafodelista"/>
        <w:numPr>
          <w:ilvl w:val="0"/>
          <w:numId w:val="19"/>
        </w:numPr>
      </w:pPr>
      <w:r>
        <w:t>El sistema necesitará de un servidor de base de datos</w:t>
      </w:r>
    </w:p>
    <w:p w14:paraId="310966E7" w14:textId="365999AE" w:rsidR="006628E4" w:rsidRPr="006628E4" w:rsidRDefault="006628E4" w:rsidP="006628E4">
      <w:pPr>
        <w:pStyle w:val="Prrafodelista"/>
        <w:numPr>
          <w:ilvl w:val="0"/>
          <w:numId w:val="19"/>
        </w:numPr>
      </w:pPr>
      <w:r>
        <w:t>El sistema requerirá un servidor host de la aplicación, ya sea local o en línea</w:t>
      </w:r>
    </w:p>
    <w:p w14:paraId="70ED528F" w14:textId="77777777" w:rsidR="00B07597" w:rsidRDefault="00B07597" w:rsidP="00E8020F">
      <w:pPr>
        <w:jc w:val="both"/>
      </w:pPr>
    </w:p>
    <w:p w14:paraId="5B852AF6" w14:textId="12875CA1" w:rsidR="00B07597" w:rsidRDefault="00B07597" w:rsidP="00E8020F">
      <w:pPr>
        <w:pStyle w:val="Ttulo1"/>
        <w:jc w:val="both"/>
      </w:pPr>
      <w:bookmarkStart w:id="38" w:name="_Toc57238994"/>
      <w:r>
        <w:t>Glosario</w:t>
      </w:r>
      <w:bookmarkEnd w:id="38"/>
    </w:p>
    <w:p w14:paraId="6BC4CA19" w14:textId="77777777" w:rsidR="00DD76EE" w:rsidRPr="00DD76EE" w:rsidRDefault="00E75AB0" w:rsidP="00E8020F">
      <w:pPr>
        <w:jc w:val="both"/>
        <w:rPr>
          <w:b/>
          <w:bCs/>
        </w:rPr>
      </w:pPr>
      <w:r w:rsidRPr="00DD76EE">
        <w:rPr>
          <w:b/>
          <w:bCs/>
        </w:rPr>
        <w:t>Framework:</w:t>
      </w:r>
      <w:r w:rsidR="00DD76EE" w:rsidRPr="00DD76EE">
        <w:rPr>
          <w:b/>
          <w:bCs/>
        </w:rPr>
        <w:t xml:space="preserve"> </w:t>
      </w:r>
    </w:p>
    <w:p w14:paraId="5A83C7CB" w14:textId="14AA7E87" w:rsidR="008F65A6" w:rsidRDefault="00DD76EE" w:rsidP="00E8020F">
      <w:pPr>
        <w:jc w:val="both"/>
      </w:pPr>
      <w:r>
        <w:t>Es una plantilla o base donde se puede generar un trabajo</w:t>
      </w:r>
    </w:p>
    <w:p w14:paraId="03FE9AF7" w14:textId="77777777" w:rsidR="00DD76EE" w:rsidRPr="00DD76EE" w:rsidRDefault="00E75AB0" w:rsidP="00E8020F">
      <w:pPr>
        <w:jc w:val="both"/>
        <w:rPr>
          <w:b/>
          <w:bCs/>
        </w:rPr>
      </w:pPr>
      <w:r w:rsidRPr="00DD76EE">
        <w:rPr>
          <w:b/>
          <w:bCs/>
        </w:rPr>
        <w:t xml:space="preserve">OS: </w:t>
      </w:r>
    </w:p>
    <w:p w14:paraId="28988AFD" w14:textId="7789FEBD" w:rsidR="00E75AB0" w:rsidRDefault="00E75AB0" w:rsidP="00E8020F">
      <w:pPr>
        <w:jc w:val="both"/>
      </w:pPr>
      <w:r>
        <w:t>Sistema operativo</w:t>
      </w:r>
    </w:p>
    <w:p w14:paraId="5D2F3033" w14:textId="77777777" w:rsidR="00DD76EE" w:rsidRPr="00DD76EE" w:rsidRDefault="00E75AB0" w:rsidP="00E8020F">
      <w:pPr>
        <w:jc w:val="both"/>
        <w:rPr>
          <w:b/>
          <w:bCs/>
        </w:rPr>
      </w:pPr>
      <w:r w:rsidRPr="00DD76EE">
        <w:rPr>
          <w:b/>
          <w:bCs/>
        </w:rPr>
        <w:lastRenderedPageBreak/>
        <w:t>Software:</w:t>
      </w:r>
      <w:r w:rsidR="00DD76EE" w:rsidRPr="00DD76EE">
        <w:rPr>
          <w:b/>
          <w:bCs/>
        </w:rPr>
        <w:t xml:space="preserve"> </w:t>
      </w:r>
    </w:p>
    <w:p w14:paraId="32AF0AA5" w14:textId="598BA469" w:rsidR="00E75AB0" w:rsidRDefault="00DD76EE" w:rsidP="00E8020F">
      <w:pPr>
        <w:jc w:val="both"/>
      </w:pPr>
      <w:r>
        <w:t>Es toda aquella parte de una computadora que no sea física, incluye programas y servicios digitales</w:t>
      </w:r>
    </w:p>
    <w:p w14:paraId="51B3E4A8" w14:textId="77777777" w:rsidR="00DD76EE" w:rsidRPr="00DD76EE" w:rsidRDefault="00E75AB0" w:rsidP="00E8020F">
      <w:pPr>
        <w:jc w:val="both"/>
        <w:rPr>
          <w:b/>
          <w:bCs/>
        </w:rPr>
      </w:pPr>
      <w:proofErr w:type="spellStart"/>
      <w:r w:rsidRPr="00DD76EE">
        <w:rPr>
          <w:b/>
          <w:bCs/>
        </w:rPr>
        <w:t>Stakeholders</w:t>
      </w:r>
      <w:proofErr w:type="spellEnd"/>
      <w:r w:rsidRPr="00DD76EE">
        <w:rPr>
          <w:b/>
          <w:bCs/>
        </w:rPr>
        <w:t>:</w:t>
      </w:r>
      <w:r w:rsidR="00DD76EE" w:rsidRPr="00DD76EE">
        <w:rPr>
          <w:b/>
          <w:bCs/>
        </w:rPr>
        <w:t xml:space="preserve"> </w:t>
      </w:r>
    </w:p>
    <w:p w14:paraId="7A3C5B86" w14:textId="1965477B" w:rsidR="00E75AB0" w:rsidRDefault="00DD76EE" w:rsidP="00E8020F">
      <w:pPr>
        <w:jc w:val="both"/>
      </w:pPr>
      <w:r>
        <w:t xml:space="preserve">Son los interesados del proyecto, estos no necesariamente pueden ser los clientes, pero si puede haber usuarios y clientes que sean </w:t>
      </w:r>
      <w:proofErr w:type="spellStart"/>
      <w:r>
        <w:t>stakeholders</w:t>
      </w:r>
      <w:proofErr w:type="spellEnd"/>
    </w:p>
    <w:p w14:paraId="57C4F7AF" w14:textId="5E07CB48" w:rsidR="00E75AB0" w:rsidRDefault="00E75AB0" w:rsidP="00E8020F">
      <w:pPr>
        <w:jc w:val="both"/>
      </w:pPr>
    </w:p>
    <w:sectPr w:rsidR="00E75AB0" w:rsidSect="00633B60">
      <w:headerReference w:type="default" r:id="rId21"/>
      <w:footerReference w:type="default" r:id="rId22"/>
      <w:type w:val="continuous"/>
      <w:pgSz w:w="12240" w:h="15840"/>
      <w:pgMar w:top="1440" w:right="1080" w:bottom="1440" w:left="1080" w:header="708" w:footer="708" w:gutter="0"/>
      <w:pgBorders w:offsetFrom="page">
        <w:top w:val="double" w:sz="12" w:space="24" w:color="0070C0"/>
        <w:left w:val="double" w:sz="12" w:space="24" w:color="0070C0"/>
        <w:bottom w:val="double" w:sz="12" w:space="24" w:color="0070C0"/>
        <w:right w:val="double" w:sz="12" w:space="24" w:color="0070C0"/>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B4743C6" w14:textId="77777777" w:rsidR="00B943B7" w:rsidRDefault="00B943B7" w:rsidP="00BC6BF2">
      <w:pPr>
        <w:spacing w:after="0" w:line="240" w:lineRule="auto"/>
      </w:pPr>
      <w:r>
        <w:separator/>
      </w:r>
    </w:p>
  </w:endnote>
  <w:endnote w:type="continuationSeparator" w:id="0">
    <w:p w14:paraId="6AB1A6AC" w14:textId="77777777" w:rsidR="00B943B7" w:rsidRDefault="00B943B7" w:rsidP="00BC6B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Roboto Mono">
    <w:panose1 w:val="00000000000000000000"/>
    <w:charset w:val="00"/>
    <w:family w:val="auto"/>
    <w:pitch w:val="variable"/>
    <w:sig w:usb0="E00002FF" w:usb1="1000205B" w:usb2="0000002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Roboto Light">
    <w:panose1 w:val="02000000000000000000"/>
    <w:charset w:val="00"/>
    <w:family w:val="auto"/>
    <w:pitch w:val="variable"/>
    <w:sig w:usb0="E00002FF" w:usb1="5000205B" w:usb2="0000002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Roboto">
    <w:panose1 w:val="02000000000000000000"/>
    <w:charset w:val="00"/>
    <w:family w:val="auto"/>
    <w:pitch w:val="variable"/>
    <w:sig w:usb0="E00002FF" w:usb1="5000205B" w:usb2="00000020" w:usb3="00000000" w:csb0="0000019F" w:csb1="00000000"/>
  </w:font>
  <w:font w:name="Segoe UI">
    <w:panose1 w:val="020B0502040204020203"/>
    <w:charset w:val="00"/>
    <w:family w:val="swiss"/>
    <w:pitch w:val="variable"/>
    <w:sig w:usb0="E4002EFF" w:usb1="C000E47F" w:usb2="00000009" w:usb3="00000000" w:csb0="000001FF" w:csb1="00000000"/>
  </w:font>
  <w:font w:name="Roboto Mono Medium">
    <w:panose1 w:val="00000000000000000000"/>
    <w:charset w:val="00"/>
    <w:family w:val="auto"/>
    <w:pitch w:val="variable"/>
    <w:sig w:usb0="E00002FF" w:usb1="1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81391A" w14:textId="77777777" w:rsidR="002B5954" w:rsidRDefault="002B5954">
    <w:pPr>
      <w:pBdr>
        <w:left w:val="single" w:sz="12" w:space="11" w:color="4472C4" w:themeColor="accent1"/>
      </w:pBdr>
      <w:tabs>
        <w:tab w:val="left" w:pos="622"/>
      </w:tabs>
      <w:spacing w:after="0"/>
      <w:rPr>
        <w:rFonts w:asciiTheme="majorHAnsi" w:eastAsiaTheme="majorEastAsia" w:hAnsiTheme="majorHAnsi" w:cstheme="majorBidi"/>
        <w:color w:val="2F5496" w:themeColor="accent1" w:themeShade="BF"/>
        <w:sz w:val="26"/>
        <w:szCs w:val="26"/>
      </w:rPr>
    </w:pPr>
    <w:r>
      <w:rPr>
        <w:rFonts w:asciiTheme="majorHAnsi" w:eastAsiaTheme="majorEastAsia" w:hAnsiTheme="majorHAnsi" w:cstheme="majorBidi"/>
        <w:color w:val="2F5496" w:themeColor="accent1" w:themeShade="BF"/>
        <w:sz w:val="26"/>
        <w:szCs w:val="26"/>
      </w:rPr>
      <w:fldChar w:fldCharType="begin"/>
    </w:r>
    <w:r>
      <w:rPr>
        <w:rFonts w:asciiTheme="majorHAnsi" w:eastAsiaTheme="majorEastAsia" w:hAnsiTheme="majorHAnsi" w:cstheme="majorBidi"/>
        <w:color w:val="2F5496" w:themeColor="accent1" w:themeShade="BF"/>
        <w:sz w:val="26"/>
        <w:szCs w:val="26"/>
      </w:rPr>
      <w:instrText>PAGE   \* MERGEFORMAT</w:instrText>
    </w:r>
    <w:r>
      <w:rPr>
        <w:rFonts w:asciiTheme="majorHAnsi" w:eastAsiaTheme="majorEastAsia" w:hAnsiTheme="majorHAnsi" w:cstheme="majorBidi"/>
        <w:color w:val="2F5496" w:themeColor="accent1" w:themeShade="BF"/>
        <w:sz w:val="26"/>
        <w:szCs w:val="26"/>
      </w:rPr>
      <w:fldChar w:fldCharType="separate"/>
    </w:r>
    <w:r>
      <w:rPr>
        <w:rFonts w:asciiTheme="majorHAnsi" w:eastAsiaTheme="majorEastAsia" w:hAnsiTheme="majorHAnsi" w:cstheme="majorBidi"/>
        <w:color w:val="2F5496" w:themeColor="accent1" w:themeShade="BF"/>
        <w:sz w:val="26"/>
        <w:szCs w:val="26"/>
        <w:lang w:val="es-ES"/>
      </w:rPr>
      <w:t>2</w:t>
    </w:r>
    <w:r>
      <w:rPr>
        <w:rFonts w:asciiTheme="majorHAnsi" w:eastAsiaTheme="majorEastAsia" w:hAnsiTheme="majorHAnsi" w:cstheme="majorBidi"/>
        <w:color w:val="2F5496" w:themeColor="accent1" w:themeShade="BF"/>
        <w:sz w:val="26"/>
        <w:szCs w:val="26"/>
      </w:rPr>
      <w:fldChar w:fldCharType="end"/>
    </w:r>
  </w:p>
  <w:p w14:paraId="33788CC9" w14:textId="77777777" w:rsidR="002B5954" w:rsidRDefault="002B595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235333C" w14:textId="77777777" w:rsidR="00B943B7" w:rsidRDefault="00B943B7" w:rsidP="00BC6BF2">
      <w:pPr>
        <w:spacing w:after="0" w:line="240" w:lineRule="auto"/>
      </w:pPr>
      <w:r>
        <w:separator/>
      </w:r>
    </w:p>
  </w:footnote>
  <w:footnote w:type="continuationSeparator" w:id="0">
    <w:p w14:paraId="3AE9B8C0" w14:textId="77777777" w:rsidR="00B943B7" w:rsidRDefault="00B943B7" w:rsidP="00BC6BF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8D4718" w14:textId="1762F050" w:rsidR="002B5954" w:rsidRPr="0008773A" w:rsidRDefault="002B5954" w:rsidP="0008773A">
    <w:pPr>
      <w:pStyle w:val="Encabezado"/>
      <w:tabs>
        <w:tab w:val="clear" w:pos="4419"/>
        <w:tab w:val="clear" w:pos="8838"/>
        <w:tab w:val="right" w:pos="10080"/>
      </w:tabs>
      <w:jc w:val="right"/>
      <w:rPr>
        <w:rFonts w:ascii="Roboto Mono" w:hAnsi="Roboto Mono"/>
        <w:i/>
        <w:iCs/>
      </w:rPr>
    </w:pPr>
    <w:r w:rsidRPr="0008773A">
      <w:rPr>
        <w:rFonts w:ascii="Roboto Mono" w:hAnsi="Roboto Mono"/>
        <w:i/>
        <w:iCs/>
      </w:rPr>
      <w:t>SOQUIPA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7" type="#_x0000_t75" style="width:1200.2pt;height:1193.95pt" o:bullet="t">
        <v:imagedata r:id="rId1" o:title="0016-circulo-cromatico"/>
      </v:shape>
    </w:pict>
  </w:numPicBullet>
  <w:abstractNum w:abstractNumId="0" w15:restartNumberingAfterBreak="0">
    <w:nsid w:val="0C93286A"/>
    <w:multiLevelType w:val="hybridMultilevel"/>
    <w:tmpl w:val="95F67AAA"/>
    <w:lvl w:ilvl="0" w:tplc="080A0005">
      <w:start w:val="1"/>
      <w:numFmt w:val="bullet"/>
      <w:lvlText w:val=""/>
      <w:lvlJc w:val="left"/>
      <w:pPr>
        <w:ind w:left="720" w:hanging="360"/>
      </w:pPr>
      <w:rPr>
        <w:rFonts w:ascii="Wingdings" w:hAnsi="Wingdings" w:hint="default"/>
      </w:rPr>
    </w:lvl>
    <w:lvl w:ilvl="1" w:tplc="9F2A9C38">
      <w:start w:val="1"/>
      <w:numFmt w:val="bullet"/>
      <w:lvlText w:val="◊"/>
      <w:lvlJc w:val="left"/>
      <w:pPr>
        <w:ind w:left="1440" w:hanging="360"/>
      </w:pPr>
      <w:rPr>
        <w:rFonts w:ascii="Roboto Mono" w:hAnsi="Roboto Mono"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8843656"/>
    <w:multiLevelType w:val="hybridMultilevel"/>
    <w:tmpl w:val="4778532A"/>
    <w:lvl w:ilvl="0" w:tplc="080A000F">
      <w:start w:val="1"/>
      <w:numFmt w:val="decimal"/>
      <w:lvlText w:val="%1."/>
      <w:lvlJc w:val="left"/>
      <w:pPr>
        <w:ind w:left="720" w:hanging="360"/>
      </w:pPr>
    </w:lvl>
    <w:lvl w:ilvl="1" w:tplc="DFA41D78">
      <w:start w:val="2"/>
      <w:numFmt w:val="bullet"/>
      <w:lvlText w:val="•"/>
      <w:lvlJc w:val="left"/>
      <w:pPr>
        <w:ind w:left="1440" w:hanging="360"/>
      </w:pPr>
      <w:rPr>
        <w:rFonts w:ascii="Roboto Light" w:eastAsia="MS Mincho" w:hAnsi="Roboto Light" w:cstheme="minorBidi" w:hint="default"/>
      </w:r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1D8D6342"/>
    <w:multiLevelType w:val="hybridMultilevel"/>
    <w:tmpl w:val="5772122A"/>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1BCE1282">
      <w:start w:val="4"/>
      <w:numFmt w:val="bullet"/>
      <w:lvlText w:val="•"/>
      <w:lvlJc w:val="left"/>
      <w:pPr>
        <w:ind w:left="2505" w:hanging="705"/>
      </w:pPr>
      <w:rPr>
        <w:rFonts w:ascii="Roboto" w:eastAsia="MS Mincho" w:hAnsi="Roboto" w:cstheme="minorBidi"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2E2333B0"/>
    <w:multiLevelType w:val="hybridMultilevel"/>
    <w:tmpl w:val="51440376"/>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3CC227BB"/>
    <w:multiLevelType w:val="hybridMultilevel"/>
    <w:tmpl w:val="906C139A"/>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3EE92DCD"/>
    <w:multiLevelType w:val="hybridMultilevel"/>
    <w:tmpl w:val="5762A792"/>
    <w:lvl w:ilvl="0" w:tplc="AFA03100">
      <w:start w:val="2"/>
      <w:numFmt w:val="bullet"/>
      <w:lvlText w:val="•"/>
      <w:lvlJc w:val="left"/>
      <w:pPr>
        <w:ind w:left="720" w:hanging="360"/>
      </w:pPr>
      <w:rPr>
        <w:rFonts w:ascii="Roboto Light" w:eastAsia="MS Mincho" w:hAnsi="Roboto Light"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3F2F2646"/>
    <w:multiLevelType w:val="hybridMultilevel"/>
    <w:tmpl w:val="03C60C6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42CD6FA1"/>
    <w:multiLevelType w:val="hybridMultilevel"/>
    <w:tmpl w:val="6A1ACACE"/>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45D41250"/>
    <w:multiLevelType w:val="hybridMultilevel"/>
    <w:tmpl w:val="5DFADC8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522F2511"/>
    <w:multiLevelType w:val="hybridMultilevel"/>
    <w:tmpl w:val="8CE232E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556D6C9A"/>
    <w:multiLevelType w:val="hybridMultilevel"/>
    <w:tmpl w:val="1AA0B1A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68DE55DD"/>
    <w:multiLevelType w:val="hybridMultilevel"/>
    <w:tmpl w:val="9ECA3AB4"/>
    <w:lvl w:ilvl="0" w:tplc="DFA41D78">
      <w:start w:val="2"/>
      <w:numFmt w:val="bullet"/>
      <w:lvlText w:val="•"/>
      <w:lvlJc w:val="left"/>
      <w:pPr>
        <w:ind w:left="1440" w:hanging="360"/>
      </w:pPr>
      <w:rPr>
        <w:rFonts w:ascii="Roboto Light" w:eastAsia="MS Mincho" w:hAnsi="Roboto Light"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6DB2212C"/>
    <w:multiLevelType w:val="hybridMultilevel"/>
    <w:tmpl w:val="B772431C"/>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6DF81100"/>
    <w:multiLevelType w:val="hybridMultilevel"/>
    <w:tmpl w:val="A08CB1A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70801D5A"/>
    <w:multiLevelType w:val="hybridMultilevel"/>
    <w:tmpl w:val="8B9A250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741E7B4A"/>
    <w:multiLevelType w:val="hybridMultilevel"/>
    <w:tmpl w:val="5EFE9EC2"/>
    <w:lvl w:ilvl="0" w:tplc="7D803ECE">
      <w:start w:val="1"/>
      <w:numFmt w:val="bullet"/>
      <w:lvlText w:val=""/>
      <w:lvlPicBulletId w:val="0"/>
      <w:lvlJc w:val="left"/>
      <w:pPr>
        <w:ind w:left="720" w:hanging="360"/>
      </w:pPr>
      <w:rPr>
        <w:rFonts w:ascii="Symbol" w:hAnsi="Symbol" w:hint="default"/>
        <w:color w:val="auto"/>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15:restartNumberingAfterBreak="0">
    <w:nsid w:val="74E66F67"/>
    <w:multiLevelType w:val="hybridMultilevel"/>
    <w:tmpl w:val="481017AC"/>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1">
      <w:start w:val="1"/>
      <w:numFmt w:val="bullet"/>
      <w:lvlText w:val=""/>
      <w:lvlJc w:val="left"/>
      <w:pPr>
        <w:ind w:left="2505" w:hanging="705"/>
      </w:pPr>
      <w:rPr>
        <w:rFonts w:ascii="Symbol" w:hAnsi="Symbol"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78E072E6"/>
    <w:multiLevelType w:val="hybridMultilevel"/>
    <w:tmpl w:val="403E0B5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7F246114"/>
    <w:multiLevelType w:val="hybridMultilevel"/>
    <w:tmpl w:val="3552F932"/>
    <w:lvl w:ilvl="0" w:tplc="BB6EFAC0">
      <w:start w:val="1"/>
      <w:numFmt w:val="decimal"/>
      <w:lvlText w:val="%1."/>
      <w:lvlJc w:val="left"/>
      <w:pPr>
        <w:ind w:left="1065" w:hanging="705"/>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15"/>
  </w:num>
  <w:num w:numId="2">
    <w:abstractNumId w:val="0"/>
  </w:num>
  <w:num w:numId="3">
    <w:abstractNumId w:val="1"/>
  </w:num>
  <w:num w:numId="4">
    <w:abstractNumId w:val="11"/>
  </w:num>
  <w:num w:numId="5">
    <w:abstractNumId w:val="5"/>
  </w:num>
  <w:num w:numId="6">
    <w:abstractNumId w:val="7"/>
  </w:num>
  <w:num w:numId="7">
    <w:abstractNumId w:val="14"/>
  </w:num>
  <w:num w:numId="8">
    <w:abstractNumId w:val="2"/>
  </w:num>
  <w:num w:numId="9">
    <w:abstractNumId w:val="9"/>
  </w:num>
  <w:num w:numId="10">
    <w:abstractNumId w:val="18"/>
  </w:num>
  <w:num w:numId="11">
    <w:abstractNumId w:val="13"/>
  </w:num>
  <w:num w:numId="12">
    <w:abstractNumId w:val="16"/>
  </w:num>
  <w:num w:numId="13">
    <w:abstractNumId w:val="6"/>
  </w:num>
  <w:num w:numId="14">
    <w:abstractNumId w:val="12"/>
  </w:num>
  <w:num w:numId="15">
    <w:abstractNumId w:val="3"/>
  </w:num>
  <w:num w:numId="16">
    <w:abstractNumId w:val="10"/>
  </w:num>
  <w:num w:numId="17">
    <w:abstractNumId w:val="4"/>
  </w:num>
  <w:num w:numId="18">
    <w:abstractNumId w:val="17"/>
  </w:num>
  <w:num w:numId="1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7597"/>
    <w:rsid w:val="00000C90"/>
    <w:rsid w:val="00017895"/>
    <w:rsid w:val="000867BA"/>
    <w:rsid w:val="0008773A"/>
    <w:rsid w:val="000D6CE6"/>
    <w:rsid w:val="001A743B"/>
    <w:rsid w:val="001D6858"/>
    <w:rsid w:val="00207687"/>
    <w:rsid w:val="00246FBB"/>
    <w:rsid w:val="002B5954"/>
    <w:rsid w:val="002D26BA"/>
    <w:rsid w:val="002D3C22"/>
    <w:rsid w:val="003078C6"/>
    <w:rsid w:val="003C420E"/>
    <w:rsid w:val="00412162"/>
    <w:rsid w:val="004D0459"/>
    <w:rsid w:val="004E36E5"/>
    <w:rsid w:val="00524F34"/>
    <w:rsid w:val="00562370"/>
    <w:rsid w:val="00570A3D"/>
    <w:rsid w:val="00633B60"/>
    <w:rsid w:val="006628E4"/>
    <w:rsid w:val="00712FF6"/>
    <w:rsid w:val="007933A0"/>
    <w:rsid w:val="00842CFC"/>
    <w:rsid w:val="008F65A6"/>
    <w:rsid w:val="00933A51"/>
    <w:rsid w:val="009565E0"/>
    <w:rsid w:val="009F2A67"/>
    <w:rsid w:val="00A06BBE"/>
    <w:rsid w:val="00A15663"/>
    <w:rsid w:val="00A638CF"/>
    <w:rsid w:val="00B07597"/>
    <w:rsid w:val="00B115D8"/>
    <w:rsid w:val="00B350F9"/>
    <w:rsid w:val="00B943B7"/>
    <w:rsid w:val="00BB05A6"/>
    <w:rsid w:val="00BB217E"/>
    <w:rsid w:val="00BC3AF0"/>
    <w:rsid w:val="00BC6BF2"/>
    <w:rsid w:val="00BD03DA"/>
    <w:rsid w:val="00BE365A"/>
    <w:rsid w:val="00C20CF0"/>
    <w:rsid w:val="00C67EDE"/>
    <w:rsid w:val="00C74EED"/>
    <w:rsid w:val="00CB7003"/>
    <w:rsid w:val="00CC1167"/>
    <w:rsid w:val="00CF1F08"/>
    <w:rsid w:val="00CF51B7"/>
    <w:rsid w:val="00D5431D"/>
    <w:rsid w:val="00DD76EE"/>
    <w:rsid w:val="00E12256"/>
    <w:rsid w:val="00E34FF0"/>
    <w:rsid w:val="00E57FFE"/>
    <w:rsid w:val="00E75AB0"/>
    <w:rsid w:val="00E7744D"/>
    <w:rsid w:val="00E8020F"/>
    <w:rsid w:val="00EB685F"/>
    <w:rsid w:val="00ED3458"/>
    <w:rsid w:val="00F751E2"/>
    <w:rsid w:val="00FD771D"/>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20575D"/>
  <w15:chartTrackingRefBased/>
  <w15:docId w15:val="{ABC6B04F-774C-4907-90DC-8E294CFEE7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C1167"/>
    <w:rPr>
      <w:rFonts w:eastAsia="MS Mincho"/>
      <w:sz w:val="24"/>
      <w:lang w:eastAsia="ja-JP"/>
    </w:rPr>
  </w:style>
  <w:style w:type="paragraph" w:styleId="Ttulo1">
    <w:name w:val="heading 1"/>
    <w:basedOn w:val="Normal"/>
    <w:next w:val="Normal"/>
    <w:link w:val="Ttulo1Car"/>
    <w:uiPriority w:val="9"/>
    <w:qFormat/>
    <w:rsid w:val="00A06BB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CC116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412162"/>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Ttulo4">
    <w:name w:val="heading 4"/>
    <w:basedOn w:val="Normal"/>
    <w:next w:val="Normal"/>
    <w:link w:val="Ttulo4Car"/>
    <w:uiPriority w:val="9"/>
    <w:unhideWhenUsed/>
    <w:qFormat/>
    <w:rsid w:val="0041216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06BBE"/>
    <w:rPr>
      <w:rFonts w:asciiTheme="majorHAnsi" w:eastAsiaTheme="majorEastAsia" w:hAnsiTheme="majorHAnsi" w:cstheme="majorBidi"/>
      <w:color w:val="2F5496" w:themeColor="accent1" w:themeShade="BF"/>
      <w:sz w:val="32"/>
      <w:szCs w:val="32"/>
      <w:lang w:eastAsia="ja-JP"/>
    </w:rPr>
  </w:style>
  <w:style w:type="paragraph" w:styleId="Prrafodelista">
    <w:name w:val="List Paragraph"/>
    <w:basedOn w:val="Normal"/>
    <w:uiPriority w:val="34"/>
    <w:qFormat/>
    <w:rsid w:val="00A06BBE"/>
    <w:pPr>
      <w:ind w:left="720"/>
      <w:contextualSpacing/>
    </w:pPr>
  </w:style>
  <w:style w:type="paragraph" w:styleId="TtuloTDC">
    <w:name w:val="TOC Heading"/>
    <w:basedOn w:val="Ttulo1"/>
    <w:next w:val="Normal"/>
    <w:uiPriority w:val="39"/>
    <w:unhideWhenUsed/>
    <w:qFormat/>
    <w:rsid w:val="00BB05A6"/>
    <w:pPr>
      <w:outlineLvl w:val="9"/>
    </w:pPr>
    <w:rPr>
      <w:lang w:eastAsia="es-MX"/>
    </w:rPr>
  </w:style>
  <w:style w:type="paragraph" w:styleId="TDC1">
    <w:name w:val="toc 1"/>
    <w:basedOn w:val="Normal"/>
    <w:next w:val="Normal"/>
    <w:autoRedefine/>
    <w:uiPriority w:val="39"/>
    <w:unhideWhenUsed/>
    <w:rsid w:val="00BB05A6"/>
    <w:pPr>
      <w:spacing w:after="100"/>
    </w:pPr>
  </w:style>
  <w:style w:type="character" w:styleId="Hipervnculo">
    <w:name w:val="Hyperlink"/>
    <w:basedOn w:val="Fuentedeprrafopredeter"/>
    <w:uiPriority w:val="99"/>
    <w:unhideWhenUsed/>
    <w:rsid w:val="00BB05A6"/>
    <w:rPr>
      <w:color w:val="0563C1" w:themeColor="hyperlink"/>
      <w:u w:val="single"/>
    </w:rPr>
  </w:style>
  <w:style w:type="character" w:styleId="Referenciasutil">
    <w:name w:val="Subtle Reference"/>
    <w:basedOn w:val="Fuentedeprrafopredeter"/>
    <w:uiPriority w:val="31"/>
    <w:qFormat/>
    <w:rsid w:val="00BB05A6"/>
    <w:rPr>
      <w:smallCaps/>
      <w:color w:val="5A5A5A" w:themeColor="text1" w:themeTint="A5"/>
    </w:rPr>
  </w:style>
  <w:style w:type="character" w:styleId="Mencinsinresolver">
    <w:name w:val="Unresolved Mention"/>
    <w:basedOn w:val="Fuentedeprrafopredeter"/>
    <w:uiPriority w:val="99"/>
    <w:semiHidden/>
    <w:unhideWhenUsed/>
    <w:rsid w:val="00CC1167"/>
    <w:rPr>
      <w:color w:val="605E5C"/>
      <w:shd w:val="clear" w:color="auto" w:fill="E1DFDD"/>
    </w:rPr>
  </w:style>
  <w:style w:type="character" w:customStyle="1" w:styleId="Ttulo2Car">
    <w:name w:val="Título 2 Car"/>
    <w:basedOn w:val="Fuentedeprrafopredeter"/>
    <w:link w:val="Ttulo2"/>
    <w:uiPriority w:val="9"/>
    <w:rsid w:val="00CC1167"/>
    <w:rPr>
      <w:rFonts w:asciiTheme="majorHAnsi" w:eastAsiaTheme="majorEastAsia" w:hAnsiTheme="majorHAnsi" w:cstheme="majorBidi"/>
      <w:color w:val="2F5496" w:themeColor="accent1" w:themeShade="BF"/>
      <w:sz w:val="26"/>
      <w:szCs w:val="26"/>
      <w:lang w:eastAsia="ja-JP"/>
    </w:rPr>
  </w:style>
  <w:style w:type="paragraph" w:styleId="TDC2">
    <w:name w:val="toc 2"/>
    <w:basedOn w:val="Normal"/>
    <w:next w:val="Normal"/>
    <w:autoRedefine/>
    <w:uiPriority w:val="39"/>
    <w:unhideWhenUsed/>
    <w:rsid w:val="00BC6BF2"/>
    <w:pPr>
      <w:spacing w:after="100"/>
      <w:ind w:left="240"/>
    </w:pPr>
  </w:style>
  <w:style w:type="paragraph" w:styleId="Encabezado">
    <w:name w:val="header"/>
    <w:basedOn w:val="Normal"/>
    <w:link w:val="EncabezadoCar"/>
    <w:uiPriority w:val="99"/>
    <w:unhideWhenUsed/>
    <w:rsid w:val="00BC6BF2"/>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C6BF2"/>
    <w:rPr>
      <w:rFonts w:eastAsia="MS Mincho"/>
      <w:sz w:val="24"/>
      <w:lang w:eastAsia="ja-JP"/>
    </w:rPr>
  </w:style>
  <w:style w:type="paragraph" w:styleId="Piedepgina">
    <w:name w:val="footer"/>
    <w:basedOn w:val="Normal"/>
    <w:link w:val="PiedepginaCar"/>
    <w:uiPriority w:val="99"/>
    <w:unhideWhenUsed/>
    <w:rsid w:val="00BC6BF2"/>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C6BF2"/>
    <w:rPr>
      <w:rFonts w:eastAsia="MS Mincho"/>
      <w:sz w:val="24"/>
      <w:lang w:eastAsia="ja-JP"/>
    </w:rPr>
  </w:style>
  <w:style w:type="paragraph" w:styleId="Sinespaciado">
    <w:name w:val="No Spacing"/>
    <w:link w:val="SinespaciadoCar"/>
    <w:uiPriority w:val="1"/>
    <w:qFormat/>
    <w:rsid w:val="00BC6BF2"/>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BC6BF2"/>
    <w:rPr>
      <w:rFonts w:eastAsiaTheme="minorEastAsia"/>
      <w:lang w:eastAsia="es-MX"/>
    </w:rPr>
  </w:style>
  <w:style w:type="character" w:customStyle="1" w:styleId="Ttulo3Car">
    <w:name w:val="Título 3 Car"/>
    <w:basedOn w:val="Fuentedeprrafopredeter"/>
    <w:link w:val="Ttulo3"/>
    <w:uiPriority w:val="9"/>
    <w:rsid w:val="00412162"/>
    <w:rPr>
      <w:rFonts w:asciiTheme="majorHAnsi" w:eastAsiaTheme="majorEastAsia" w:hAnsiTheme="majorHAnsi" w:cstheme="majorBidi"/>
      <w:color w:val="1F3763" w:themeColor="accent1" w:themeShade="7F"/>
      <w:sz w:val="24"/>
      <w:szCs w:val="24"/>
      <w:lang w:eastAsia="ja-JP"/>
    </w:rPr>
  </w:style>
  <w:style w:type="character" w:customStyle="1" w:styleId="Ttulo4Car">
    <w:name w:val="Título 4 Car"/>
    <w:basedOn w:val="Fuentedeprrafopredeter"/>
    <w:link w:val="Ttulo4"/>
    <w:uiPriority w:val="9"/>
    <w:rsid w:val="00412162"/>
    <w:rPr>
      <w:rFonts w:asciiTheme="majorHAnsi" w:eastAsiaTheme="majorEastAsia" w:hAnsiTheme="majorHAnsi" w:cstheme="majorBidi"/>
      <w:i/>
      <w:iCs/>
      <w:color w:val="2F5496" w:themeColor="accent1" w:themeShade="BF"/>
      <w:sz w:val="24"/>
      <w:lang w:eastAsia="ja-JP"/>
    </w:rPr>
  </w:style>
  <w:style w:type="paragraph" w:styleId="Textodeglobo">
    <w:name w:val="Balloon Text"/>
    <w:basedOn w:val="Normal"/>
    <w:link w:val="TextodegloboCar"/>
    <w:uiPriority w:val="99"/>
    <w:semiHidden/>
    <w:unhideWhenUsed/>
    <w:rsid w:val="008F65A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8F65A6"/>
    <w:rPr>
      <w:rFonts w:ascii="Segoe UI" w:eastAsia="MS Mincho" w:hAnsi="Segoe UI" w:cs="Segoe UI"/>
      <w:sz w:val="18"/>
      <w:szCs w:val="18"/>
      <w:lang w:eastAsia="ja-JP"/>
    </w:rPr>
  </w:style>
  <w:style w:type="table" w:styleId="Tablaconcuadrcula">
    <w:name w:val="Table Grid"/>
    <w:basedOn w:val="Tablanormal"/>
    <w:uiPriority w:val="39"/>
    <w:rsid w:val="004E36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5">
    <w:name w:val="Grid Table 4 Accent 5"/>
    <w:basedOn w:val="Tablanormal"/>
    <w:uiPriority w:val="49"/>
    <w:rsid w:val="00633B60"/>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aconcuadrcula4-nfasis1">
    <w:name w:val="Grid Table 4 Accent 1"/>
    <w:basedOn w:val="Tablanormal"/>
    <w:uiPriority w:val="49"/>
    <w:rsid w:val="00633B60"/>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TDC3">
    <w:name w:val="toc 3"/>
    <w:basedOn w:val="Normal"/>
    <w:next w:val="Normal"/>
    <w:autoRedefine/>
    <w:uiPriority w:val="39"/>
    <w:unhideWhenUsed/>
    <w:rsid w:val="00E8020F"/>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https://desarrolloweb.com/storage/article_featured_images/0869QxNDmI9KNXWO0bYUtRKcGQdwn7JqZMTnN72e.jpe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jpe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footer" Target="footer1.xml"/></Relationships>
</file>

<file path=word/_rels/numbering.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uillermo%20Li\Documents\Plantillas%20personalizadas%20de%20Office\Plantilla_Reportes.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ersonalizado 1">
      <a:majorFont>
        <a:latin typeface="Roboto"/>
        <a:ea typeface=""/>
        <a:cs typeface=""/>
      </a:majorFont>
      <a:minorFont>
        <a:latin typeface="Roboto"/>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CE7EF4-74C4-4DB9-8859-776D6E049F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Plantilla_Reportes.dotx</Template>
  <TotalTime>485</TotalTime>
  <Pages>19</Pages>
  <Words>2280</Words>
  <Characters>12541</Characters>
  <Application>Microsoft Office Word</Application>
  <DocSecurity>0</DocSecurity>
  <Lines>104</Lines>
  <Paragraphs>29</Paragraphs>
  <ScaleCrop>false</ScaleCrop>
  <HeadingPairs>
    <vt:vector size="2" baseType="variant">
      <vt:variant>
        <vt:lpstr>Título</vt:lpstr>
      </vt:variant>
      <vt:variant>
        <vt:i4>1</vt:i4>
      </vt:variant>
    </vt:vector>
  </HeadingPairs>
  <TitlesOfParts>
    <vt:vector size="1" baseType="lpstr">
      <vt:lpstr>Investicación final</vt:lpstr>
    </vt:vector>
  </TitlesOfParts>
  <Company/>
  <LinksUpToDate>false</LinksUpToDate>
  <CharactersWithSpaces>14792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Investicación final</dc:title>
  <dc:subject/>
  <dc:creator>Guillermo Li</dc:creator>
  <cp:keywords/>
  <dc:description/>
  <cp:lastModifiedBy>Guillermo A Li Martinez</cp:lastModifiedBy>
  <cp:revision>8</cp:revision>
  <cp:lastPrinted>2020-11-26T20:39:00Z</cp:lastPrinted>
  <dcterms:created xsi:type="dcterms:W3CDTF">2020-11-26T13:24:00Z</dcterms:created>
  <dcterms:modified xsi:type="dcterms:W3CDTF">2020-11-26T23:27:00Z</dcterms:modified>
</cp:coreProperties>
</file>